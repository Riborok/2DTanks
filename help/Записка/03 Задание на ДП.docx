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10CD5" w14:textId="77777777" w:rsidR="00190C34" w:rsidRPr="009145A2" w:rsidRDefault="00FF61A9" w:rsidP="00A07532">
      <w:pPr>
        <w:spacing w:after="120"/>
        <w:jc w:val="center"/>
        <w:rPr>
          <w:sz w:val="28"/>
          <w:szCs w:val="28"/>
        </w:rPr>
      </w:pPr>
      <w:r w:rsidRPr="009145A2">
        <w:rPr>
          <w:sz w:val="28"/>
          <w:szCs w:val="28"/>
        </w:rPr>
        <w:t xml:space="preserve">БЕЛОРУССКИЙ </w:t>
      </w:r>
      <w:r w:rsidR="00190C34" w:rsidRPr="009145A2">
        <w:rPr>
          <w:sz w:val="28"/>
          <w:szCs w:val="28"/>
        </w:rPr>
        <w:t>ГОСУДАРСТВЕННЫЙ УНИВЕРСИТЕТ</w:t>
      </w:r>
      <w:r w:rsidR="003861B4" w:rsidRPr="009145A2">
        <w:rPr>
          <w:sz w:val="28"/>
          <w:szCs w:val="28"/>
        </w:rPr>
        <w:t xml:space="preserve"> </w:t>
      </w:r>
      <w:r w:rsidR="00190C34" w:rsidRPr="009145A2">
        <w:rPr>
          <w:sz w:val="28"/>
          <w:szCs w:val="28"/>
        </w:rPr>
        <w:t>ИНФОРМАТИКИ И РАДИОЭЛЕКТРОНИКИ</w:t>
      </w:r>
    </w:p>
    <w:tbl>
      <w:tblPr>
        <w:tblStyle w:val="a3"/>
        <w:tblW w:w="0" w:type="auto"/>
        <w:tblInd w:w="-34" w:type="dxa"/>
        <w:tblLook w:val="04A0" w:firstRow="1" w:lastRow="0" w:firstColumn="1" w:lastColumn="0" w:noHBand="0" w:noVBand="1"/>
      </w:tblPr>
      <w:tblGrid>
        <w:gridCol w:w="1306"/>
        <w:gridCol w:w="8082"/>
      </w:tblGrid>
      <w:tr w:rsidR="00A07532" w:rsidRPr="009145A2" w14:paraId="624D08D8" w14:textId="77777777" w:rsidTr="00AE2C8B">
        <w:trPr>
          <w:trHeight w:val="300"/>
        </w:trPr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</w:tcPr>
          <w:p w14:paraId="540646E8" w14:textId="77777777" w:rsidR="00A07532" w:rsidRPr="009145A2" w:rsidRDefault="00A07532" w:rsidP="00A07532">
            <w:pPr>
              <w:rPr>
                <w:sz w:val="28"/>
                <w:szCs w:val="26"/>
              </w:rPr>
            </w:pPr>
            <w:r w:rsidRPr="009145A2">
              <w:rPr>
                <w:sz w:val="28"/>
                <w:szCs w:val="26"/>
              </w:rPr>
              <w:t>Кафедра</w:t>
            </w:r>
          </w:p>
        </w:tc>
        <w:tc>
          <w:tcPr>
            <w:tcW w:w="819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FDB11F8" w14:textId="0F16F309" w:rsidR="00A07532" w:rsidRPr="00424474" w:rsidRDefault="00700DA4" w:rsidP="00982636">
            <w:pPr>
              <w:jc w:val="center"/>
              <w:rPr>
                <w:sz w:val="28"/>
                <w:szCs w:val="26"/>
              </w:rPr>
            </w:pPr>
            <w:r>
              <w:rPr>
                <w:sz w:val="28"/>
                <w:szCs w:val="26"/>
              </w:rPr>
              <w:t>Программно</w:t>
            </w:r>
            <w:r w:rsidR="00252920">
              <w:rPr>
                <w:sz w:val="28"/>
                <w:szCs w:val="26"/>
              </w:rPr>
              <w:t>го</w:t>
            </w:r>
            <w:r>
              <w:rPr>
                <w:sz w:val="28"/>
                <w:szCs w:val="26"/>
              </w:rPr>
              <w:t xml:space="preserve"> обеспечени</w:t>
            </w:r>
            <w:r w:rsidR="00D8273A">
              <w:rPr>
                <w:sz w:val="28"/>
                <w:szCs w:val="26"/>
              </w:rPr>
              <w:t>я</w:t>
            </w:r>
            <w:r>
              <w:rPr>
                <w:sz w:val="28"/>
                <w:szCs w:val="26"/>
              </w:rPr>
              <w:t xml:space="preserve"> информационных технологий</w:t>
            </w:r>
          </w:p>
        </w:tc>
      </w:tr>
      <w:tr w:rsidR="00A64054" w14:paraId="346B4BCA" w14:textId="77777777" w:rsidTr="00AE2C8B">
        <w:trPr>
          <w:trHeight w:val="300"/>
        </w:trPr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</w:tcPr>
          <w:p w14:paraId="405937B0" w14:textId="77777777" w:rsidR="00A64054" w:rsidRDefault="00A64054" w:rsidP="00A07532">
            <w:pPr>
              <w:rPr>
                <w:sz w:val="26"/>
                <w:szCs w:val="26"/>
              </w:rPr>
            </w:pPr>
          </w:p>
        </w:tc>
        <w:tc>
          <w:tcPr>
            <w:tcW w:w="819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BA2006" w14:textId="77777777" w:rsidR="00A64054" w:rsidRPr="00E63498" w:rsidRDefault="00E63498" w:rsidP="00E63498">
            <w:pPr>
              <w:jc w:val="center"/>
              <w:rPr>
                <w:sz w:val="20"/>
                <w:szCs w:val="26"/>
              </w:rPr>
            </w:pPr>
            <w:r w:rsidRPr="00E63498">
              <w:rPr>
                <w:sz w:val="20"/>
                <w:szCs w:val="26"/>
              </w:rPr>
              <w:t>(наименование кафедры)</w:t>
            </w:r>
          </w:p>
        </w:tc>
      </w:tr>
    </w:tbl>
    <w:p w14:paraId="13475469" w14:textId="77777777" w:rsidR="00A07532" w:rsidRPr="00E63498" w:rsidRDefault="00A07532" w:rsidP="00A07532">
      <w:pPr>
        <w:rPr>
          <w:sz w:val="16"/>
          <w:szCs w:val="26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8"/>
        <w:gridCol w:w="1455"/>
        <w:gridCol w:w="2511"/>
      </w:tblGrid>
      <w:tr w:rsidR="00C56511" w:rsidRPr="009145A2" w14:paraId="6BD2F4E4" w14:textId="77777777" w:rsidTr="00144AE6">
        <w:tc>
          <w:tcPr>
            <w:tcW w:w="5599" w:type="dxa"/>
          </w:tcPr>
          <w:p w14:paraId="327DF352" w14:textId="77777777" w:rsidR="00C56511" w:rsidRPr="009145A2" w:rsidRDefault="00C56511" w:rsidP="00190C34">
            <w:pPr>
              <w:jc w:val="both"/>
              <w:rPr>
                <w:sz w:val="28"/>
                <w:szCs w:val="26"/>
              </w:rPr>
            </w:pPr>
          </w:p>
        </w:tc>
        <w:tc>
          <w:tcPr>
            <w:tcW w:w="3971" w:type="dxa"/>
            <w:gridSpan w:val="2"/>
          </w:tcPr>
          <w:p w14:paraId="24EC6CF4" w14:textId="77777777" w:rsidR="00C56511" w:rsidRPr="009145A2" w:rsidRDefault="00C56511" w:rsidP="00A64054">
            <w:pPr>
              <w:spacing w:after="60"/>
              <w:jc w:val="both"/>
              <w:rPr>
                <w:sz w:val="28"/>
                <w:szCs w:val="26"/>
              </w:rPr>
            </w:pPr>
            <w:r w:rsidRPr="009145A2">
              <w:rPr>
                <w:sz w:val="28"/>
                <w:szCs w:val="26"/>
              </w:rPr>
              <w:t>УТВЕРЖДАЮ</w:t>
            </w:r>
          </w:p>
          <w:p w14:paraId="1D1C9027" w14:textId="77777777" w:rsidR="00C56511" w:rsidRPr="009145A2" w:rsidRDefault="00C56511" w:rsidP="00700DA4">
            <w:pPr>
              <w:spacing w:after="60"/>
              <w:jc w:val="both"/>
              <w:rPr>
                <w:sz w:val="28"/>
                <w:szCs w:val="26"/>
              </w:rPr>
            </w:pPr>
            <w:r w:rsidRPr="009145A2">
              <w:rPr>
                <w:sz w:val="28"/>
                <w:szCs w:val="26"/>
              </w:rPr>
              <w:t>Зав</w:t>
            </w:r>
            <w:r w:rsidR="00A64054" w:rsidRPr="009145A2">
              <w:rPr>
                <w:sz w:val="28"/>
                <w:szCs w:val="26"/>
              </w:rPr>
              <w:t>едующий</w:t>
            </w:r>
            <w:r w:rsidRPr="009145A2">
              <w:rPr>
                <w:sz w:val="28"/>
                <w:szCs w:val="26"/>
              </w:rPr>
              <w:t xml:space="preserve"> кафедрой</w:t>
            </w:r>
            <w:r w:rsidR="00292697">
              <w:rPr>
                <w:sz w:val="28"/>
                <w:szCs w:val="26"/>
              </w:rPr>
              <w:t xml:space="preserve"> </w:t>
            </w:r>
            <w:r w:rsidR="00700DA4">
              <w:rPr>
                <w:sz w:val="28"/>
                <w:szCs w:val="26"/>
              </w:rPr>
              <w:t>ПОИТ</w:t>
            </w:r>
          </w:p>
        </w:tc>
      </w:tr>
      <w:tr w:rsidR="00C56511" w:rsidRPr="009145A2" w14:paraId="64FAF0CC" w14:textId="77777777" w:rsidTr="00144AE6">
        <w:trPr>
          <w:trHeight w:val="344"/>
        </w:trPr>
        <w:tc>
          <w:tcPr>
            <w:tcW w:w="5599" w:type="dxa"/>
          </w:tcPr>
          <w:p w14:paraId="1709CF09" w14:textId="77777777" w:rsidR="00C56511" w:rsidRPr="009145A2" w:rsidRDefault="00C56511" w:rsidP="00190C34">
            <w:pPr>
              <w:jc w:val="both"/>
              <w:rPr>
                <w:sz w:val="28"/>
                <w:szCs w:val="26"/>
              </w:rPr>
            </w:pPr>
          </w:p>
        </w:tc>
        <w:tc>
          <w:tcPr>
            <w:tcW w:w="1455" w:type="dxa"/>
            <w:tcBorders>
              <w:bottom w:val="single" w:sz="4" w:space="0" w:color="auto"/>
            </w:tcBorders>
            <w:vAlign w:val="bottom"/>
          </w:tcPr>
          <w:p w14:paraId="6E5837A7" w14:textId="77777777" w:rsidR="00C56511" w:rsidRPr="009145A2" w:rsidRDefault="00C56511" w:rsidP="00144AE6">
            <w:pPr>
              <w:rPr>
                <w:sz w:val="28"/>
                <w:szCs w:val="26"/>
              </w:rPr>
            </w:pPr>
          </w:p>
        </w:tc>
        <w:tc>
          <w:tcPr>
            <w:tcW w:w="2516" w:type="dxa"/>
            <w:vAlign w:val="bottom"/>
          </w:tcPr>
          <w:p w14:paraId="495BE207" w14:textId="77777777" w:rsidR="00C56511" w:rsidRPr="00700DA4" w:rsidRDefault="00700DA4" w:rsidP="00700DA4">
            <w:pPr>
              <w:rPr>
                <w:sz w:val="28"/>
                <w:szCs w:val="26"/>
              </w:rPr>
            </w:pPr>
            <w:r w:rsidRPr="00700DA4">
              <w:rPr>
                <w:sz w:val="28"/>
                <w:szCs w:val="26"/>
              </w:rPr>
              <w:t>Голда</w:t>
            </w:r>
            <w:r w:rsidR="00424474" w:rsidRPr="00700DA4">
              <w:rPr>
                <w:sz w:val="28"/>
                <w:szCs w:val="26"/>
              </w:rPr>
              <w:t xml:space="preserve"> </w:t>
            </w:r>
            <w:r w:rsidRPr="00700DA4">
              <w:rPr>
                <w:sz w:val="28"/>
                <w:szCs w:val="26"/>
              </w:rPr>
              <w:t>О</w:t>
            </w:r>
            <w:r w:rsidR="00424474" w:rsidRPr="00700DA4">
              <w:rPr>
                <w:sz w:val="28"/>
                <w:szCs w:val="26"/>
              </w:rPr>
              <w:t>.</w:t>
            </w:r>
          </w:p>
        </w:tc>
      </w:tr>
      <w:tr w:rsidR="005440E8" w:rsidRPr="009145A2" w14:paraId="2225A357" w14:textId="77777777" w:rsidTr="00144AE6">
        <w:tc>
          <w:tcPr>
            <w:tcW w:w="5599" w:type="dxa"/>
          </w:tcPr>
          <w:p w14:paraId="09F49C2D" w14:textId="77777777" w:rsidR="005440E8" w:rsidRPr="009145A2" w:rsidRDefault="005440E8" w:rsidP="00144AE6">
            <w:pPr>
              <w:spacing w:before="120"/>
              <w:jc w:val="both"/>
              <w:rPr>
                <w:sz w:val="28"/>
                <w:szCs w:val="26"/>
              </w:rPr>
            </w:pPr>
          </w:p>
        </w:tc>
        <w:tc>
          <w:tcPr>
            <w:tcW w:w="3971" w:type="dxa"/>
            <w:gridSpan w:val="2"/>
          </w:tcPr>
          <w:p w14:paraId="08182A91" w14:textId="77777777" w:rsidR="005440E8" w:rsidRPr="009145A2" w:rsidRDefault="007B46F0" w:rsidP="00700DA4">
            <w:pPr>
              <w:spacing w:before="120"/>
              <w:jc w:val="both"/>
              <w:rPr>
                <w:sz w:val="28"/>
                <w:szCs w:val="26"/>
              </w:rPr>
            </w:pPr>
            <w:r w:rsidRPr="009145A2">
              <w:rPr>
                <w:sz w:val="28"/>
                <w:szCs w:val="26"/>
              </w:rPr>
              <w:t>«____»</w:t>
            </w:r>
            <w:r w:rsidR="00E63498" w:rsidRPr="009145A2">
              <w:rPr>
                <w:sz w:val="28"/>
                <w:szCs w:val="26"/>
              </w:rPr>
              <w:t> </w:t>
            </w:r>
            <w:r w:rsidRPr="009145A2">
              <w:rPr>
                <w:sz w:val="28"/>
                <w:szCs w:val="26"/>
              </w:rPr>
              <w:t>_____________</w:t>
            </w:r>
            <w:r w:rsidR="00E63498" w:rsidRPr="009145A2">
              <w:rPr>
                <w:sz w:val="28"/>
                <w:szCs w:val="26"/>
              </w:rPr>
              <w:t> </w:t>
            </w:r>
            <w:r w:rsidRPr="009145A2">
              <w:rPr>
                <w:sz w:val="28"/>
                <w:szCs w:val="26"/>
              </w:rPr>
              <w:t>20</w:t>
            </w:r>
            <w:r w:rsidR="00E63498" w:rsidRPr="009145A2">
              <w:rPr>
                <w:sz w:val="28"/>
                <w:szCs w:val="26"/>
              </w:rPr>
              <w:t>2</w:t>
            </w:r>
            <w:r w:rsidR="00700DA4">
              <w:rPr>
                <w:sz w:val="28"/>
                <w:szCs w:val="26"/>
              </w:rPr>
              <w:t>6</w:t>
            </w:r>
            <w:r w:rsidR="00E63498" w:rsidRPr="009145A2">
              <w:rPr>
                <w:sz w:val="28"/>
                <w:szCs w:val="26"/>
              </w:rPr>
              <w:t> </w:t>
            </w:r>
            <w:r w:rsidR="005440E8" w:rsidRPr="009145A2">
              <w:rPr>
                <w:sz w:val="28"/>
                <w:szCs w:val="26"/>
              </w:rPr>
              <w:t>г.</w:t>
            </w:r>
          </w:p>
        </w:tc>
      </w:tr>
    </w:tbl>
    <w:p w14:paraId="18F80FF5" w14:textId="77777777" w:rsidR="00190C34" w:rsidRPr="006D144D" w:rsidRDefault="004532F2" w:rsidP="004753BE">
      <w:pPr>
        <w:spacing w:before="120"/>
        <w:jc w:val="center"/>
        <w:rPr>
          <w:b/>
          <w:sz w:val="28"/>
          <w:szCs w:val="26"/>
        </w:rPr>
      </w:pPr>
      <w:r w:rsidRPr="006D144D">
        <w:rPr>
          <w:b/>
          <w:sz w:val="28"/>
          <w:szCs w:val="26"/>
        </w:rPr>
        <w:t>ЗАДАНИЕ</w:t>
      </w:r>
    </w:p>
    <w:p w14:paraId="7F88EB30" w14:textId="77777777" w:rsidR="00190C34" w:rsidRPr="006D144D" w:rsidRDefault="009145A2" w:rsidP="004753BE">
      <w:pPr>
        <w:spacing w:after="120"/>
        <w:jc w:val="center"/>
        <w:rPr>
          <w:b/>
          <w:sz w:val="28"/>
          <w:szCs w:val="26"/>
          <w:lang w:val="en-US"/>
        </w:rPr>
      </w:pPr>
      <w:r w:rsidRPr="006D144D">
        <w:rPr>
          <w:b/>
          <w:sz w:val="28"/>
          <w:szCs w:val="26"/>
        </w:rPr>
        <w:t>на</w:t>
      </w:r>
      <w:r w:rsidR="003B7EFA" w:rsidRPr="006D144D">
        <w:rPr>
          <w:b/>
          <w:sz w:val="28"/>
          <w:szCs w:val="26"/>
        </w:rPr>
        <w:t xml:space="preserve"> дипломн</w:t>
      </w:r>
      <w:r w:rsidRPr="006D144D">
        <w:rPr>
          <w:b/>
          <w:sz w:val="28"/>
          <w:szCs w:val="26"/>
        </w:rPr>
        <w:t>ый</w:t>
      </w:r>
      <w:r w:rsidR="004532F2" w:rsidRPr="006D144D">
        <w:rPr>
          <w:b/>
          <w:sz w:val="28"/>
          <w:szCs w:val="26"/>
        </w:rPr>
        <w:t xml:space="preserve"> </w:t>
      </w:r>
      <w:r w:rsidR="00C47F4A" w:rsidRPr="006D144D">
        <w:rPr>
          <w:b/>
          <w:sz w:val="28"/>
          <w:szCs w:val="26"/>
        </w:rPr>
        <w:t>проект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77"/>
        <w:gridCol w:w="1209"/>
        <w:gridCol w:w="701"/>
        <w:gridCol w:w="2309"/>
        <w:gridCol w:w="4258"/>
      </w:tblGrid>
      <w:tr w:rsidR="00A53F02" w:rsidRPr="006D144D" w14:paraId="6CD2DBFA" w14:textId="77777777" w:rsidTr="00A53F02">
        <w:tc>
          <w:tcPr>
            <w:tcW w:w="208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2B391B0" w14:textId="77777777" w:rsidR="00A53F02" w:rsidRPr="006D144D" w:rsidRDefault="00A53F02" w:rsidP="00A53F02">
            <w:pPr>
              <w:rPr>
                <w:sz w:val="28"/>
                <w:szCs w:val="26"/>
              </w:rPr>
            </w:pPr>
            <w:r w:rsidRPr="006D144D">
              <w:rPr>
                <w:sz w:val="28"/>
                <w:szCs w:val="26"/>
              </w:rPr>
              <w:t>Обучающемуся</w:t>
            </w:r>
          </w:p>
        </w:tc>
        <w:tc>
          <w:tcPr>
            <w:tcW w:w="726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E8F383" w14:textId="77777777" w:rsidR="00A53F02" w:rsidRPr="00A53F02" w:rsidRDefault="00A53F02" w:rsidP="00A53F02">
            <w:pPr>
              <w:jc w:val="center"/>
              <w:rPr>
                <w:sz w:val="28"/>
                <w:szCs w:val="26"/>
              </w:rPr>
            </w:pPr>
            <w:r w:rsidRPr="00A53F02">
              <w:rPr>
                <w:sz w:val="28"/>
                <w:szCs w:val="26"/>
              </w:rPr>
              <w:t>Зайцеву Алексею Яковлевичу</w:t>
            </w:r>
          </w:p>
        </w:tc>
      </w:tr>
      <w:tr w:rsidR="007A3F56" w14:paraId="6B84ACD6" w14:textId="77777777" w:rsidTr="00A53F02">
        <w:tc>
          <w:tcPr>
            <w:tcW w:w="208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04DFB88" w14:textId="77777777" w:rsidR="007A3F56" w:rsidRDefault="007A3F56" w:rsidP="007A3F56">
            <w:pPr>
              <w:rPr>
                <w:sz w:val="26"/>
                <w:szCs w:val="26"/>
              </w:rPr>
            </w:pPr>
          </w:p>
        </w:tc>
        <w:tc>
          <w:tcPr>
            <w:tcW w:w="7268" w:type="dxa"/>
            <w:gridSpan w:val="3"/>
            <w:tcBorders>
              <w:left w:val="nil"/>
              <w:bottom w:val="nil"/>
              <w:right w:val="nil"/>
            </w:tcBorders>
          </w:tcPr>
          <w:p w14:paraId="7AB77807" w14:textId="77777777" w:rsidR="007A3F56" w:rsidRPr="0071313C" w:rsidRDefault="0071313C" w:rsidP="004532F2">
            <w:pPr>
              <w:jc w:val="center"/>
              <w:rPr>
                <w:sz w:val="20"/>
                <w:szCs w:val="26"/>
              </w:rPr>
            </w:pPr>
            <w:r w:rsidRPr="0071313C">
              <w:rPr>
                <w:sz w:val="20"/>
                <w:szCs w:val="26"/>
              </w:rPr>
              <w:t>(фамилия, собственное имя, отчество (если таковое имеется))</w:t>
            </w:r>
          </w:p>
        </w:tc>
      </w:tr>
      <w:tr w:rsidR="000E2AFA" w:rsidRPr="00A53F02" w14:paraId="5E081F4B" w14:textId="77777777" w:rsidTr="00A53F02"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</w:tcPr>
          <w:p w14:paraId="5BE7772A" w14:textId="77777777" w:rsidR="000E2AFA" w:rsidRPr="00A53F02" w:rsidRDefault="000E2AFA" w:rsidP="000E2AFA">
            <w:pPr>
              <w:rPr>
                <w:sz w:val="28"/>
                <w:szCs w:val="26"/>
              </w:rPr>
            </w:pPr>
            <w:r w:rsidRPr="00A53F02">
              <w:rPr>
                <w:sz w:val="28"/>
                <w:szCs w:val="26"/>
              </w:rPr>
              <w:t>Курс</w:t>
            </w:r>
          </w:p>
        </w:tc>
        <w:tc>
          <w:tcPr>
            <w:tcW w:w="1910" w:type="dxa"/>
            <w:gridSpan w:val="2"/>
            <w:tcBorders>
              <w:top w:val="nil"/>
              <w:left w:val="nil"/>
              <w:right w:val="nil"/>
            </w:tcBorders>
          </w:tcPr>
          <w:p w14:paraId="59D375FA" w14:textId="77777777" w:rsidR="000E2AFA" w:rsidRPr="00A53F02" w:rsidRDefault="005A1C5A" w:rsidP="004532F2">
            <w:pPr>
              <w:jc w:val="center"/>
              <w:rPr>
                <w:sz w:val="28"/>
                <w:szCs w:val="26"/>
              </w:rPr>
            </w:pPr>
            <w:r w:rsidRPr="00A53F02">
              <w:rPr>
                <w:sz w:val="28"/>
                <w:szCs w:val="26"/>
              </w:rPr>
              <w:t>4</w:t>
            </w:r>
          </w:p>
        </w:tc>
        <w:tc>
          <w:tcPr>
            <w:tcW w:w="2309" w:type="dxa"/>
            <w:tcBorders>
              <w:top w:val="nil"/>
              <w:left w:val="nil"/>
              <w:bottom w:val="nil"/>
              <w:right w:val="nil"/>
            </w:tcBorders>
          </w:tcPr>
          <w:p w14:paraId="2061CAFE" w14:textId="77777777" w:rsidR="000E2AFA" w:rsidRPr="00A53F02" w:rsidRDefault="000E2AFA" w:rsidP="000E2AFA">
            <w:pPr>
              <w:rPr>
                <w:sz w:val="28"/>
                <w:szCs w:val="26"/>
              </w:rPr>
            </w:pPr>
            <w:r w:rsidRPr="00A53F02">
              <w:rPr>
                <w:sz w:val="28"/>
                <w:szCs w:val="26"/>
              </w:rPr>
              <w:t>Учебная группа</w:t>
            </w:r>
          </w:p>
        </w:tc>
        <w:tc>
          <w:tcPr>
            <w:tcW w:w="4258" w:type="dxa"/>
            <w:tcBorders>
              <w:top w:val="nil"/>
              <w:left w:val="nil"/>
              <w:right w:val="nil"/>
            </w:tcBorders>
          </w:tcPr>
          <w:p w14:paraId="62B53D93" w14:textId="77777777" w:rsidR="000E2AFA" w:rsidRPr="00A53F02" w:rsidRDefault="00A53F02" w:rsidP="00982636">
            <w:pPr>
              <w:jc w:val="center"/>
              <w:rPr>
                <w:sz w:val="28"/>
                <w:szCs w:val="26"/>
              </w:rPr>
            </w:pPr>
            <w:r w:rsidRPr="00A53F02">
              <w:rPr>
                <w:sz w:val="28"/>
                <w:szCs w:val="26"/>
              </w:rPr>
              <w:t>123456</w:t>
            </w:r>
          </w:p>
        </w:tc>
      </w:tr>
      <w:tr w:rsidR="005A1C5A" w:rsidRPr="00A53F02" w14:paraId="6C33E7F0" w14:textId="77777777" w:rsidTr="00A53F02">
        <w:tc>
          <w:tcPr>
            <w:tcW w:w="208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8A579DA" w14:textId="77777777" w:rsidR="005A1C5A" w:rsidRPr="00A53F02" w:rsidRDefault="005A1C5A" w:rsidP="004532F2">
            <w:pPr>
              <w:jc w:val="center"/>
              <w:rPr>
                <w:sz w:val="28"/>
                <w:szCs w:val="26"/>
              </w:rPr>
            </w:pPr>
            <w:r w:rsidRPr="00A53F02">
              <w:rPr>
                <w:sz w:val="28"/>
                <w:szCs w:val="26"/>
              </w:rPr>
              <w:t>Специальность</w:t>
            </w:r>
          </w:p>
        </w:tc>
        <w:tc>
          <w:tcPr>
            <w:tcW w:w="726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4098D4" w14:textId="77777777" w:rsidR="005A1C5A" w:rsidRPr="00A53F02" w:rsidRDefault="00700DA4" w:rsidP="00700DA4">
            <w:pPr>
              <w:ind w:firstLine="324"/>
              <w:rPr>
                <w:sz w:val="28"/>
                <w:szCs w:val="26"/>
              </w:rPr>
            </w:pPr>
            <w:r w:rsidRPr="00A53F02">
              <w:rPr>
                <w:sz w:val="28"/>
                <w:szCs w:val="26"/>
              </w:rPr>
              <w:t>1-40 01 01</w:t>
            </w:r>
            <w:r w:rsidR="004753BE" w:rsidRPr="00A53F02">
              <w:rPr>
                <w:sz w:val="28"/>
                <w:szCs w:val="26"/>
              </w:rPr>
              <w:t xml:space="preserve"> «</w:t>
            </w:r>
            <w:r w:rsidRPr="00A53F02">
              <w:rPr>
                <w:sz w:val="28"/>
                <w:szCs w:val="26"/>
              </w:rPr>
              <w:t>Программное обеспечение</w:t>
            </w:r>
          </w:p>
        </w:tc>
      </w:tr>
      <w:tr w:rsidR="004753BE" w:rsidRPr="00A53F02" w14:paraId="5B461CD7" w14:textId="77777777" w:rsidTr="00A53F02">
        <w:tc>
          <w:tcPr>
            <w:tcW w:w="935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55C3D2" w14:textId="77777777" w:rsidR="004753BE" w:rsidRPr="00A53F02" w:rsidRDefault="00700DA4" w:rsidP="00700DA4">
            <w:pPr>
              <w:rPr>
                <w:sz w:val="28"/>
                <w:szCs w:val="28"/>
              </w:rPr>
            </w:pPr>
            <w:r w:rsidRPr="00A53F02">
              <w:rPr>
                <w:sz w:val="28"/>
                <w:szCs w:val="28"/>
              </w:rPr>
              <w:t>информационных технологий</w:t>
            </w:r>
            <w:r w:rsidR="008377E6" w:rsidRPr="00A53F02">
              <w:rPr>
                <w:sz w:val="28"/>
                <w:szCs w:val="28"/>
              </w:rPr>
              <w:t>»</w:t>
            </w:r>
          </w:p>
        </w:tc>
      </w:tr>
    </w:tbl>
    <w:p w14:paraId="2BCD3DDF" w14:textId="77777777" w:rsidR="009145A2" w:rsidRPr="00A53F02" w:rsidRDefault="008377E6" w:rsidP="008377E6">
      <w:pPr>
        <w:spacing w:before="120" w:after="120"/>
        <w:rPr>
          <w:sz w:val="28"/>
          <w:szCs w:val="26"/>
        </w:rPr>
      </w:pPr>
      <w:r w:rsidRPr="00A53F02">
        <w:rPr>
          <w:sz w:val="28"/>
          <w:szCs w:val="26"/>
        </w:rPr>
        <w:t>Тема дипломного проекта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5"/>
        <w:gridCol w:w="3920"/>
        <w:gridCol w:w="1978"/>
        <w:gridCol w:w="484"/>
        <w:gridCol w:w="2867"/>
      </w:tblGrid>
      <w:tr w:rsidR="00700DA4" w:rsidRPr="00A53F02" w14:paraId="43FD6FFE" w14:textId="77777777" w:rsidTr="00AE2C8B">
        <w:trPr>
          <w:gridBefore w:val="1"/>
          <w:wBefore w:w="106" w:type="dxa"/>
          <w:trHeight w:val="330"/>
        </w:trPr>
        <w:tc>
          <w:tcPr>
            <w:tcW w:w="935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CB5EB6" w14:textId="4CC0A3C0" w:rsidR="00700DA4" w:rsidRPr="00A53F02" w:rsidRDefault="008145D0" w:rsidP="00AF1399">
            <w:pPr>
              <w:rPr>
                <w:sz w:val="28"/>
                <w:szCs w:val="28"/>
              </w:rPr>
            </w:pPr>
            <w:r w:rsidRPr="008145D0">
              <w:rPr>
                <w:sz w:val="28"/>
                <w:szCs w:val="28"/>
              </w:rPr>
              <w:t>Программное средство визуализации трёхмерных сцен на базе</w:t>
            </w:r>
          </w:p>
        </w:tc>
      </w:tr>
      <w:tr w:rsidR="00700DA4" w:rsidRPr="00A53F02" w14:paraId="576F67E6" w14:textId="77777777" w:rsidTr="00AE2C8B">
        <w:trPr>
          <w:gridBefore w:val="1"/>
          <w:wBefore w:w="106" w:type="dxa"/>
          <w:trHeight w:val="311"/>
        </w:trPr>
        <w:tc>
          <w:tcPr>
            <w:tcW w:w="935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CBE311F" w14:textId="6B1CE701" w:rsidR="00700DA4" w:rsidRPr="00A53F02" w:rsidRDefault="008145D0" w:rsidP="00700DA4">
            <w:pPr>
              <w:rPr>
                <w:sz w:val="28"/>
                <w:szCs w:val="28"/>
              </w:rPr>
            </w:pPr>
            <w:r w:rsidRPr="008145D0">
              <w:rPr>
                <w:sz w:val="28"/>
                <w:szCs w:val="28"/>
              </w:rPr>
              <w:t>платформы .NET</w:t>
            </w:r>
          </w:p>
        </w:tc>
      </w:tr>
      <w:tr w:rsidR="00700DA4" w:rsidRPr="00A53F02" w14:paraId="40DDB477" w14:textId="77777777" w:rsidTr="00AE2C8B">
        <w:trPr>
          <w:gridBefore w:val="1"/>
          <w:wBefore w:w="106" w:type="dxa"/>
          <w:trHeight w:val="239"/>
        </w:trPr>
        <w:tc>
          <w:tcPr>
            <w:tcW w:w="935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7F1C349" w14:textId="77777777" w:rsidR="00700DA4" w:rsidRPr="00A53F02" w:rsidRDefault="00700DA4" w:rsidP="00700DA4">
            <w:pPr>
              <w:jc w:val="center"/>
              <w:rPr>
                <w:sz w:val="20"/>
                <w:szCs w:val="26"/>
              </w:rPr>
            </w:pPr>
            <w:r w:rsidRPr="00A53F02">
              <w:rPr>
                <w:sz w:val="20"/>
                <w:szCs w:val="26"/>
              </w:rPr>
              <w:t>(наименование темы)</w:t>
            </w:r>
          </w:p>
        </w:tc>
      </w:tr>
      <w:tr w:rsidR="00700DA4" w14:paraId="53716C30" w14:textId="77777777" w:rsidTr="00585E4A">
        <w:trPr>
          <w:trHeight w:val="330"/>
        </w:trPr>
        <w:tc>
          <w:tcPr>
            <w:tcW w:w="407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461171E" w14:textId="77777777" w:rsidR="00700DA4" w:rsidRPr="00A53F02" w:rsidRDefault="00700DA4" w:rsidP="00700DA4">
            <w:pPr>
              <w:spacing w:before="120"/>
              <w:rPr>
                <w:sz w:val="28"/>
                <w:szCs w:val="26"/>
              </w:rPr>
            </w:pPr>
            <w:r w:rsidRPr="00A53F02">
              <w:rPr>
                <w:sz w:val="28"/>
                <w:szCs w:val="26"/>
              </w:rPr>
              <w:t>Утверждена приказом ректора</w:t>
            </w:r>
          </w:p>
        </w:tc>
        <w:tc>
          <w:tcPr>
            <w:tcW w:w="1989" w:type="dxa"/>
            <w:tcBorders>
              <w:top w:val="nil"/>
              <w:left w:val="nil"/>
              <w:right w:val="nil"/>
            </w:tcBorders>
          </w:tcPr>
          <w:p w14:paraId="6BC0A43A" w14:textId="77777777" w:rsidR="00700DA4" w:rsidRPr="00A53F02" w:rsidRDefault="009B19F0" w:rsidP="009B19F0">
            <w:pPr>
              <w:spacing w:before="120"/>
              <w:jc w:val="center"/>
              <w:rPr>
                <w:sz w:val="28"/>
                <w:szCs w:val="26"/>
              </w:rPr>
            </w:pPr>
            <w:r w:rsidRPr="00A53F02">
              <w:rPr>
                <w:sz w:val="28"/>
                <w:szCs w:val="26"/>
              </w:rPr>
              <w:t>02</w:t>
            </w:r>
            <w:r w:rsidR="00700DA4" w:rsidRPr="00A53F02">
              <w:rPr>
                <w:sz w:val="28"/>
                <w:szCs w:val="26"/>
              </w:rPr>
              <w:t>.</w:t>
            </w:r>
            <w:r w:rsidRPr="00A53F02">
              <w:rPr>
                <w:sz w:val="28"/>
                <w:szCs w:val="26"/>
              </w:rPr>
              <w:t>02</w:t>
            </w:r>
            <w:r w:rsidR="00700DA4" w:rsidRPr="00A53F02">
              <w:rPr>
                <w:sz w:val="28"/>
                <w:szCs w:val="26"/>
              </w:rPr>
              <w:t>.20</w:t>
            </w:r>
            <w:r w:rsidRPr="00A53F02">
              <w:rPr>
                <w:sz w:val="28"/>
                <w:szCs w:val="26"/>
              </w:rPr>
              <w:t>26</w:t>
            </w: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</w:tcPr>
          <w:p w14:paraId="5869261A" w14:textId="77777777" w:rsidR="00700DA4" w:rsidRPr="00A53F02" w:rsidRDefault="00700DA4" w:rsidP="00700DA4">
            <w:pPr>
              <w:spacing w:before="120"/>
              <w:rPr>
                <w:sz w:val="28"/>
                <w:szCs w:val="26"/>
              </w:rPr>
            </w:pPr>
            <w:r w:rsidRPr="00A53F02">
              <w:rPr>
                <w:sz w:val="28"/>
                <w:szCs w:val="26"/>
              </w:rPr>
              <w:t>№</w:t>
            </w:r>
          </w:p>
        </w:tc>
        <w:tc>
          <w:tcPr>
            <w:tcW w:w="2914" w:type="dxa"/>
            <w:tcBorders>
              <w:top w:val="nil"/>
              <w:left w:val="nil"/>
              <w:right w:val="nil"/>
            </w:tcBorders>
          </w:tcPr>
          <w:p w14:paraId="54E795FA" w14:textId="77777777" w:rsidR="00700DA4" w:rsidRDefault="009B19F0" w:rsidP="00700DA4">
            <w:pPr>
              <w:spacing w:before="120"/>
              <w:rPr>
                <w:sz w:val="28"/>
                <w:szCs w:val="26"/>
              </w:rPr>
            </w:pPr>
            <w:r w:rsidRPr="00A53F02">
              <w:rPr>
                <w:sz w:val="28"/>
                <w:szCs w:val="26"/>
              </w:rPr>
              <w:t>999</w:t>
            </w:r>
            <w:r w:rsidR="00700DA4" w:rsidRPr="00A53F02">
              <w:rPr>
                <w:sz w:val="28"/>
                <w:szCs w:val="26"/>
              </w:rPr>
              <w:t>-с</w:t>
            </w:r>
          </w:p>
        </w:tc>
      </w:tr>
    </w:tbl>
    <w:p w14:paraId="41505B82" w14:textId="77777777" w:rsidR="009D7E1C" w:rsidRDefault="009D7E1C" w:rsidP="008778D7">
      <w:pPr>
        <w:spacing w:before="120" w:after="120"/>
        <w:rPr>
          <w:sz w:val="28"/>
          <w:szCs w:val="26"/>
        </w:rPr>
      </w:pPr>
      <w:r>
        <w:rPr>
          <w:sz w:val="28"/>
          <w:szCs w:val="26"/>
        </w:rPr>
        <w:t>Исходные данные к дипломному проекту</w:t>
      </w:r>
    </w:p>
    <w:tbl>
      <w:tblPr>
        <w:tblStyle w:val="a3"/>
        <w:tblW w:w="0" w:type="auto"/>
        <w:tblInd w:w="108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46"/>
      </w:tblGrid>
      <w:tr w:rsidR="008145D0" w:rsidRPr="005F05C8" w14:paraId="41B89D19" w14:textId="77777777" w:rsidTr="008145D0">
        <w:tc>
          <w:tcPr>
            <w:tcW w:w="9246" w:type="dxa"/>
          </w:tcPr>
          <w:p w14:paraId="42D35D8C" w14:textId="3FEB2610" w:rsidR="008145D0" w:rsidRPr="008145D0" w:rsidRDefault="008145D0" w:rsidP="008145D0">
            <w:pPr>
              <w:jc w:val="both"/>
              <w:rPr>
                <w:sz w:val="26"/>
                <w:szCs w:val="26"/>
                <w:highlight w:val="yellow"/>
              </w:rPr>
            </w:pPr>
            <w:r w:rsidRPr="008145D0">
              <w:rPr>
                <w:sz w:val="26"/>
                <w:szCs w:val="26"/>
              </w:rPr>
              <w:t>Операционная система – Windows 11. Язык программирования – C#.</w:t>
            </w:r>
          </w:p>
        </w:tc>
      </w:tr>
      <w:tr w:rsidR="008145D0" w:rsidRPr="005F05C8" w14:paraId="718F364A" w14:textId="77777777" w:rsidTr="008145D0">
        <w:tc>
          <w:tcPr>
            <w:tcW w:w="9246" w:type="dxa"/>
          </w:tcPr>
          <w:p w14:paraId="626FAEBB" w14:textId="55F545A5" w:rsidR="008145D0" w:rsidRPr="008145D0" w:rsidRDefault="008145D0" w:rsidP="008145D0">
            <w:pPr>
              <w:jc w:val="both"/>
              <w:rPr>
                <w:sz w:val="26"/>
                <w:szCs w:val="26"/>
                <w:highlight w:val="yellow"/>
              </w:rPr>
            </w:pPr>
            <w:r w:rsidRPr="008145D0">
              <w:rPr>
                <w:sz w:val="26"/>
                <w:szCs w:val="26"/>
              </w:rPr>
              <w:t>Перечень выполняемых функций: визуализации трёхмерных сцен,</w:t>
            </w:r>
          </w:p>
        </w:tc>
      </w:tr>
      <w:tr w:rsidR="008145D0" w:rsidRPr="005F05C8" w14:paraId="325957E2" w14:textId="77777777" w:rsidTr="008145D0">
        <w:tc>
          <w:tcPr>
            <w:tcW w:w="9246" w:type="dxa"/>
          </w:tcPr>
          <w:p w14:paraId="1E22A67A" w14:textId="174FC808" w:rsidR="008145D0" w:rsidRPr="008145D0" w:rsidRDefault="008145D0" w:rsidP="008145D0">
            <w:pPr>
              <w:jc w:val="both"/>
              <w:rPr>
                <w:sz w:val="26"/>
                <w:szCs w:val="26"/>
                <w:highlight w:val="yellow"/>
              </w:rPr>
            </w:pPr>
            <w:r w:rsidRPr="008145D0">
              <w:rPr>
                <w:sz w:val="26"/>
                <w:szCs w:val="26"/>
              </w:rPr>
              <w:t>хранимых в формате OBJ; сохранение полученного результата визуализации.</w:t>
            </w:r>
          </w:p>
        </w:tc>
      </w:tr>
      <w:tr w:rsidR="008145D0" w:rsidRPr="005F05C8" w14:paraId="5054DD7D" w14:textId="77777777" w:rsidTr="008145D0">
        <w:tc>
          <w:tcPr>
            <w:tcW w:w="9246" w:type="dxa"/>
          </w:tcPr>
          <w:p w14:paraId="288D5078" w14:textId="6BDA344C" w:rsidR="008145D0" w:rsidRPr="008145D0" w:rsidRDefault="008145D0" w:rsidP="008145D0">
            <w:pPr>
              <w:rPr>
                <w:sz w:val="26"/>
                <w:szCs w:val="26"/>
              </w:rPr>
            </w:pPr>
            <w:r w:rsidRPr="008145D0">
              <w:rPr>
                <w:sz w:val="26"/>
                <w:szCs w:val="26"/>
              </w:rPr>
              <w:t>Назначение разработки: продукт сферы компьютерной графики.</w:t>
            </w:r>
          </w:p>
        </w:tc>
      </w:tr>
      <w:tr w:rsidR="009B19F0" w:rsidRPr="005F05C8" w14:paraId="4588CB9E" w14:textId="77777777" w:rsidTr="008145D0">
        <w:tc>
          <w:tcPr>
            <w:tcW w:w="9246" w:type="dxa"/>
          </w:tcPr>
          <w:p w14:paraId="62C1F2B4" w14:textId="7B8766C5" w:rsidR="009B19F0" w:rsidRPr="008C02F7" w:rsidRDefault="009B19F0" w:rsidP="009B19F0">
            <w:pPr>
              <w:rPr>
                <w:sz w:val="28"/>
                <w:szCs w:val="28"/>
              </w:rPr>
            </w:pPr>
          </w:p>
        </w:tc>
      </w:tr>
    </w:tbl>
    <w:p w14:paraId="2BF83947" w14:textId="77777777" w:rsidR="009D7E1C" w:rsidRPr="008A098A" w:rsidRDefault="008A098A" w:rsidP="008778D7">
      <w:pPr>
        <w:spacing w:before="120" w:after="120"/>
        <w:jc w:val="both"/>
        <w:rPr>
          <w:sz w:val="28"/>
          <w:szCs w:val="26"/>
        </w:rPr>
      </w:pPr>
      <w:r w:rsidRPr="008A098A">
        <w:rPr>
          <w:sz w:val="28"/>
          <w:szCs w:val="26"/>
        </w:rPr>
        <w:t>Перечень</w:t>
      </w:r>
      <w:r>
        <w:rPr>
          <w:sz w:val="28"/>
          <w:szCs w:val="26"/>
        </w:rPr>
        <w:t xml:space="preserve"> подлежащих разработке вопросов или краткое содержание расчётно-</w:t>
      </w:r>
      <w:r w:rsidR="005F05C8">
        <w:rPr>
          <w:sz w:val="28"/>
          <w:szCs w:val="26"/>
        </w:rPr>
        <w:t>пояснительной записки</w:t>
      </w:r>
    </w:p>
    <w:tbl>
      <w:tblPr>
        <w:tblStyle w:val="a3"/>
        <w:tblW w:w="0" w:type="auto"/>
        <w:tblInd w:w="108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46"/>
      </w:tblGrid>
      <w:tr w:rsidR="008C02F7" w:rsidRPr="005F05C8" w14:paraId="0DB6A6AA" w14:textId="77777777" w:rsidTr="00FD5D16">
        <w:tc>
          <w:tcPr>
            <w:tcW w:w="9246" w:type="dxa"/>
          </w:tcPr>
          <w:p w14:paraId="2E9B0FB7" w14:textId="3346D4EB" w:rsidR="008C02F7" w:rsidRPr="008C02F7" w:rsidRDefault="00FD5D16" w:rsidP="008C02F7">
            <w:pPr>
              <w:rPr>
                <w:sz w:val="26"/>
                <w:szCs w:val="26"/>
              </w:rPr>
            </w:pPr>
            <w:r w:rsidRPr="00FD5D16">
              <w:rPr>
                <w:sz w:val="26"/>
                <w:szCs w:val="26"/>
              </w:rPr>
              <w:t>Анализ литературных источников, прототипов и формирование требований</w:t>
            </w:r>
          </w:p>
        </w:tc>
      </w:tr>
      <w:tr w:rsidR="008C02F7" w:rsidRPr="005F05C8" w14:paraId="1CCE997C" w14:textId="77777777" w:rsidTr="00FD5D16">
        <w:tc>
          <w:tcPr>
            <w:tcW w:w="9246" w:type="dxa"/>
          </w:tcPr>
          <w:p w14:paraId="332490AA" w14:textId="60BE7988" w:rsidR="008C02F7" w:rsidRPr="008C02F7" w:rsidRDefault="00FD5D16" w:rsidP="008C02F7">
            <w:pPr>
              <w:rPr>
                <w:sz w:val="26"/>
                <w:szCs w:val="26"/>
              </w:rPr>
            </w:pPr>
            <w:r w:rsidRPr="00FD5D16">
              <w:rPr>
                <w:sz w:val="26"/>
                <w:szCs w:val="26"/>
              </w:rPr>
              <w:t xml:space="preserve">Моделирование программного средства и разработка функциональных </w:t>
            </w:r>
          </w:p>
        </w:tc>
      </w:tr>
      <w:tr w:rsidR="008C02F7" w:rsidRPr="005F05C8" w14:paraId="61A8DACB" w14:textId="77777777" w:rsidTr="00FD5D16">
        <w:tc>
          <w:tcPr>
            <w:tcW w:w="9246" w:type="dxa"/>
          </w:tcPr>
          <w:p w14:paraId="1BE2AA38" w14:textId="77777777" w:rsidR="008C02F7" w:rsidRPr="008C02F7" w:rsidRDefault="008C02F7" w:rsidP="008C02F7">
            <w:pPr>
              <w:rPr>
                <w:sz w:val="26"/>
                <w:szCs w:val="26"/>
              </w:rPr>
            </w:pPr>
            <w:r w:rsidRPr="008C02F7">
              <w:rPr>
                <w:sz w:val="26"/>
                <w:szCs w:val="26"/>
              </w:rPr>
              <w:t>требований</w:t>
            </w:r>
          </w:p>
        </w:tc>
      </w:tr>
      <w:tr w:rsidR="008C02F7" w:rsidRPr="005F05C8" w14:paraId="6378FD55" w14:textId="77777777" w:rsidTr="00FD5D16">
        <w:tc>
          <w:tcPr>
            <w:tcW w:w="9246" w:type="dxa"/>
          </w:tcPr>
          <w:p w14:paraId="25DE7D48" w14:textId="1D4835C8" w:rsidR="008C02F7" w:rsidRPr="008C02F7" w:rsidRDefault="00FD5D16" w:rsidP="008C02F7">
            <w:pPr>
              <w:rPr>
                <w:sz w:val="26"/>
                <w:szCs w:val="26"/>
              </w:rPr>
            </w:pPr>
            <w:r w:rsidRPr="00FD5D16">
              <w:rPr>
                <w:sz w:val="26"/>
                <w:szCs w:val="26"/>
              </w:rPr>
              <w:t>Проектирование программного средства</w:t>
            </w:r>
          </w:p>
        </w:tc>
      </w:tr>
      <w:tr w:rsidR="00FD5D16" w:rsidRPr="005F05C8" w14:paraId="1EBA96A2" w14:textId="77777777" w:rsidTr="00FD5D16">
        <w:tc>
          <w:tcPr>
            <w:tcW w:w="9246" w:type="dxa"/>
          </w:tcPr>
          <w:p w14:paraId="278B1BEA" w14:textId="1F171F7B" w:rsidR="00FD5D16" w:rsidRPr="00FD5D16" w:rsidRDefault="00FD5D16" w:rsidP="008C02F7">
            <w:pPr>
              <w:rPr>
                <w:sz w:val="26"/>
                <w:szCs w:val="26"/>
              </w:rPr>
            </w:pPr>
            <w:r w:rsidRPr="00FD5D16">
              <w:rPr>
                <w:sz w:val="26"/>
                <w:szCs w:val="26"/>
              </w:rPr>
              <w:t>Разработка программного средства</w:t>
            </w:r>
          </w:p>
        </w:tc>
      </w:tr>
      <w:tr w:rsidR="008C02F7" w:rsidRPr="005F05C8" w14:paraId="743C90F0" w14:textId="77777777" w:rsidTr="00FD5D16">
        <w:tc>
          <w:tcPr>
            <w:tcW w:w="9246" w:type="dxa"/>
          </w:tcPr>
          <w:p w14:paraId="339B9F57" w14:textId="76CDC070" w:rsidR="008C02F7" w:rsidRPr="008C02F7" w:rsidRDefault="00FD5D16" w:rsidP="008C02F7">
            <w:pPr>
              <w:rPr>
                <w:sz w:val="26"/>
                <w:szCs w:val="26"/>
              </w:rPr>
            </w:pPr>
            <w:r w:rsidRPr="00FD5D16">
              <w:rPr>
                <w:sz w:val="26"/>
                <w:szCs w:val="26"/>
              </w:rPr>
              <w:t>Тестирование и проверка работоспособности программного средства</w:t>
            </w:r>
          </w:p>
        </w:tc>
      </w:tr>
      <w:tr w:rsidR="008C02F7" w:rsidRPr="005F05C8" w14:paraId="2872AFD7" w14:textId="77777777" w:rsidTr="00FD5D16">
        <w:tc>
          <w:tcPr>
            <w:tcW w:w="9246" w:type="dxa"/>
          </w:tcPr>
          <w:p w14:paraId="52913A34" w14:textId="684592F9" w:rsidR="008C02F7" w:rsidRPr="008C02F7" w:rsidRDefault="008C02F7" w:rsidP="008C02F7">
            <w:pPr>
              <w:rPr>
                <w:sz w:val="26"/>
                <w:szCs w:val="26"/>
              </w:rPr>
            </w:pPr>
            <w:r w:rsidRPr="008C02F7">
              <w:rPr>
                <w:sz w:val="26"/>
                <w:szCs w:val="26"/>
              </w:rPr>
              <w:t>Руководство по установке и использованию</w:t>
            </w:r>
          </w:p>
        </w:tc>
      </w:tr>
      <w:tr w:rsidR="008C02F7" w:rsidRPr="00211DBE" w14:paraId="240506C2" w14:textId="77777777" w:rsidTr="00FD5D16">
        <w:tc>
          <w:tcPr>
            <w:tcW w:w="9246" w:type="dxa"/>
          </w:tcPr>
          <w:p w14:paraId="52D08181" w14:textId="23341CD8" w:rsidR="008C02F7" w:rsidRPr="008C02F7" w:rsidRDefault="008C02F7" w:rsidP="008C02F7">
            <w:pPr>
              <w:rPr>
                <w:sz w:val="26"/>
                <w:szCs w:val="26"/>
              </w:rPr>
            </w:pPr>
            <w:r w:rsidRPr="008C02F7">
              <w:rPr>
                <w:sz w:val="26"/>
                <w:szCs w:val="26"/>
              </w:rPr>
              <w:t xml:space="preserve">Технико-экономическое обоснование разработки </w:t>
            </w:r>
            <w:r w:rsidR="00FD5D16">
              <w:rPr>
                <w:sz w:val="26"/>
                <w:szCs w:val="26"/>
              </w:rPr>
              <w:t>программного средства</w:t>
            </w:r>
          </w:p>
        </w:tc>
      </w:tr>
      <w:tr w:rsidR="00FD5D16" w:rsidRPr="005F05C8" w14:paraId="5A915484" w14:textId="77777777" w:rsidTr="00FD5D16">
        <w:tc>
          <w:tcPr>
            <w:tcW w:w="9246" w:type="dxa"/>
          </w:tcPr>
          <w:p w14:paraId="7CF19295" w14:textId="77777777" w:rsidR="00FD5D16" w:rsidRPr="008C02F7" w:rsidRDefault="00FD5D16" w:rsidP="008C02F7">
            <w:pPr>
              <w:rPr>
                <w:sz w:val="26"/>
                <w:szCs w:val="26"/>
              </w:rPr>
            </w:pPr>
          </w:p>
        </w:tc>
      </w:tr>
      <w:tr w:rsidR="008C02F7" w:rsidRPr="005F05C8" w14:paraId="2893546C" w14:textId="77777777" w:rsidTr="00FD5D16">
        <w:tc>
          <w:tcPr>
            <w:tcW w:w="9246" w:type="dxa"/>
          </w:tcPr>
          <w:p w14:paraId="6FE11298" w14:textId="0C91D5AB" w:rsidR="008C02F7" w:rsidRPr="008C02F7" w:rsidRDefault="008C02F7" w:rsidP="008C02F7">
            <w:pPr>
              <w:rPr>
                <w:sz w:val="26"/>
                <w:szCs w:val="26"/>
              </w:rPr>
            </w:pPr>
          </w:p>
        </w:tc>
      </w:tr>
      <w:tr w:rsidR="008C02F7" w:rsidRPr="005F05C8" w14:paraId="0B33A22C" w14:textId="77777777" w:rsidTr="00FD5D16">
        <w:tc>
          <w:tcPr>
            <w:tcW w:w="9246" w:type="dxa"/>
          </w:tcPr>
          <w:p w14:paraId="371A68CF" w14:textId="51BEC4EE" w:rsidR="008C02F7" w:rsidRPr="008C02F7" w:rsidRDefault="008C02F7" w:rsidP="008C02F7">
            <w:pPr>
              <w:rPr>
                <w:sz w:val="26"/>
                <w:szCs w:val="26"/>
              </w:rPr>
            </w:pPr>
          </w:p>
        </w:tc>
      </w:tr>
    </w:tbl>
    <w:p w14:paraId="56E124B6" w14:textId="77777777" w:rsidR="009D7E1C" w:rsidRPr="008A098A" w:rsidRDefault="00AE2C8B" w:rsidP="008778D7">
      <w:pPr>
        <w:spacing w:after="120"/>
        <w:jc w:val="both"/>
        <w:rPr>
          <w:sz w:val="28"/>
          <w:szCs w:val="26"/>
        </w:rPr>
      </w:pPr>
      <w:r>
        <w:rPr>
          <w:sz w:val="28"/>
          <w:szCs w:val="26"/>
        </w:rPr>
        <w:lastRenderedPageBreak/>
        <w:t xml:space="preserve">Перечень </w:t>
      </w:r>
      <w:r w:rsidR="00737EDE">
        <w:rPr>
          <w:sz w:val="28"/>
          <w:szCs w:val="26"/>
        </w:rPr>
        <w:t>графического материала (с точным указанием обязательных чертежей и графиков)</w:t>
      </w:r>
    </w:p>
    <w:tbl>
      <w:tblPr>
        <w:tblStyle w:val="a3"/>
        <w:tblW w:w="0" w:type="auto"/>
        <w:tblInd w:w="108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46"/>
      </w:tblGrid>
      <w:tr w:rsidR="008C02F7" w:rsidRPr="005F05C8" w14:paraId="378CF19E" w14:textId="77777777" w:rsidTr="00F277EE">
        <w:tc>
          <w:tcPr>
            <w:tcW w:w="9356" w:type="dxa"/>
          </w:tcPr>
          <w:p w14:paraId="164A32D6" w14:textId="40B5A311" w:rsidR="008C02F7" w:rsidRPr="008C02F7" w:rsidRDefault="008C02F7" w:rsidP="008C02F7">
            <w:r w:rsidRPr="008C02F7">
              <w:t>Название чертежа</w:t>
            </w:r>
            <w:r w:rsidR="000F388B">
              <w:t>. Схема программы</w:t>
            </w:r>
            <w:r w:rsidR="00B0110F">
              <w:t xml:space="preserve"> </w:t>
            </w:r>
            <w:r w:rsidR="00B0110F" w:rsidRPr="00B0110F">
              <w:t xml:space="preserve">– </w:t>
            </w:r>
            <w:r w:rsidR="00AB3342">
              <w:t>формат А1, лист 1</w:t>
            </w:r>
            <w:r w:rsidR="00B0110F" w:rsidRPr="00B0110F">
              <w:t>.</w:t>
            </w:r>
          </w:p>
        </w:tc>
      </w:tr>
      <w:tr w:rsidR="008C02F7" w:rsidRPr="005F05C8" w14:paraId="5BADF458" w14:textId="77777777" w:rsidTr="00F277EE">
        <w:tc>
          <w:tcPr>
            <w:tcW w:w="9356" w:type="dxa"/>
          </w:tcPr>
          <w:p w14:paraId="351E04E1" w14:textId="6043FC6D" w:rsidR="008C02F7" w:rsidRPr="008C02F7" w:rsidRDefault="008C02F7" w:rsidP="00B0110F">
            <w:r w:rsidRPr="008C02F7">
              <w:t>Названи</w:t>
            </w:r>
            <w:r w:rsidR="003354A2">
              <w:t>е</w:t>
            </w:r>
            <w:r w:rsidRPr="008C02F7">
              <w:t xml:space="preserve"> не должн</w:t>
            </w:r>
            <w:r w:rsidR="003354A2">
              <w:t>о</w:t>
            </w:r>
            <w:r w:rsidRPr="008C02F7">
              <w:t xml:space="preserve"> быть длинным</w:t>
            </w:r>
            <w:r w:rsidR="000F388B">
              <w:t>. Схема алгоритма</w:t>
            </w:r>
            <w:r w:rsidR="00B0110F" w:rsidRPr="00B0110F">
              <w:t xml:space="preserve"> –</w:t>
            </w:r>
            <w:r w:rsidR="00AB3342">
              <w:t xml:space="preserve"> формат А1, лист 1</w:t>
            </w:r>
            <w:r w:rsidR="00B0110F" w:rsidRPr="00B0110F">
              <w:t>.</w:t>
            </w:r>
          </w:p>
        </w:tc>
      </w:tr>
      <w:tr w:rsidR="008C02F7" w:rsidRPr="005F05C8" w14:paraId="45BE0F39" w14:textId="77777777" w:rsidTr="00F277EE">
        <w:tc>
          <w:tcPr>
            <w:tcW w:w="9356" w:type="dxa"/>
          </w:tcPr>
          <w:p w14:paraId="3B83AE2F" w14:textId="14F2A66E" w:rsidR="008C02F7" w:rsidRPr="008C02F7" w:rsidRDefault="008C02F7" w:rsidP="008C02F7">
            <w:r w:rsidRPr="008C02F7">
              <w:t>Названи</w:t>
            </w:r>
            <w:r w:rsidR="003354A2">
              <w:t>е</w:t>
            </w:r>
            <w:r w:rsidRPr="008C02F7">
              <w:t xml:space="preserve"> повторя</w:t>
            </w:r>
            <w:r w:rsidR="003354A2">
              <w:t>е</w:t>
            </w:r>
            <w:r w:rsidRPr="008C02F7">
              <w:t>тся в ведомости и на А1</w:t>
            </w:r>
            <w:r w:rsidR="000F388B">
              <w:t>. Схема алгоритма</w:t>
            </w:r>
            <w:r w:rsidR="00B0110F" w:rsidRPr="00B0110F">
              <w:t xml:space="preserve"> –</w:t>
            </w:r>
            <w:r w:rsidR="00AB3342">
              <w:t xml:space="preserve"> формат А1, лист 1</w:t>
            </w:r>
            <w:r w:rsidR="00B0110F" w:rsidRPr="00B0110F">
              <w:t>.</w:t>
            </w:r>
          </w:p>
        </w:tc>
      </w:tr>
      <w:tr w:rsidR="008C02F7" w:rsidRPr="005F05C8" w14:paraId="65A3E9A8" w14:textId="77777777" w:rsidTr="00F277EE">
        <w:tc>
          <w:tcPr>
            <w:tcW w:w="9356" w:type="dxa"/>
          </w:tcPr>
          <w:p w14:paraId="275AE8DB" w14:textId="76148718" w:rsidR="008C02F7" w:rsidRPr="00136B0C" w:rsidRDefault="008C02F7" w:rsidP="008C02F7">
            <w:r w:rsidRPr="00136B0C">
              <w:t>Диаграмма вариантов использования</w:t>
            </w:r>
            <w:r w:rsidR="00AB3342">
              <w:t>. Плакат</w:t>
            </w:r>
            <w:r w:rsidR="00B0110F" w:rsidRPr="00B0110F">
              <w:t xml:space="preserve"> – </w:t>
            </w:r>
            <w:r w:rsidR="00AB3342">
              <w:t>формат А1, лист 1</w:t>
            </w:r>
            <w:r w:rsidR="00B0110F" w:rsidRPr="00B0110F">
              <w:t>.</w:t>
            </w:r>
          </w:p>
        </w:tc>
      </w:tr>
      <w:tr w:rsidR="008C02F7" w:rsidRPr="005F05C8" w14:paraId="4599302C" w14:textId="77777777" w:rsidTr="00F277EE">
        <w:tc>
          <w:tcPr>
            <w:tcW w:w="9356" w:type="dxa"/>
          </w:tcPr>
          <w:p w14:paraId="5C47B28A" w14:textId="11C83911" w:rsidR="008C02F7" w:rsidRPr="00136B0C" w:rsidRDefault="008C02F7" w:rsidP="00AF1399">
            <w:r w:rsidRPr="00136B0C">
              <w:t>Диаграмм</w:t>
            </w:r>
            <w:r>
              <w:t>а</w:t>
            </w:r>
            <w:r w:rsidRPr="00136B0C">
              <w:t xml:space="preserve"> </w:t>
            </w:r>
            <w:r w:rsidR="00AF1399">
              <w:t>развертывания</w:t>
            </w:r>
            <w:r w:rsidR="00AB3342">
              <w:t>. Плакат</w:t>
            </w:r>
            <w:r w:rsidR="00B0110F" w:rsidRPr="00B0110F">
              <w:t xml:space="preserve"> – </w:t>
            </w:r>
            <w:r w:rsidR="00AB3342">
              <w:t>формат А1, лист 1</w:t>
            </w:r>
            <w:r w:rsidR="00B0110F" w:rsidRPr="00B0110F">
              <w:t>.</w:t>
            </w:r>
          </w:p>
        </w:tc>
      </w:tr>
      <w:tr w:rsidR="008C02F7" w:rsidRPr="005F05C8" w14:paraId="642EB100" w14:textId="77777777" w:rsidTr="00F277EE">
        <w:tc>
          <w:tcPr>
            <w:tcW w:w="9356" w:type="dxa"/>
          </w:tcPr>
          <w:p w14:paraId="20D9F23C" w14:textId="4941F45A" w:rsidR="008C02F7" w:rsidRDefault="008C02F7" w:rsidP="00AF1399">
            <w:r w:rsidRPr="008C02F7">
              <w:t>Диаграмм</w:t>
            </w:r>
            <w:r w:rsidR="00AF1399">
              <w:t>а</w:t>
            </w:r>
            <w:r w:rsidRPr="008C02F7">
              <w:t xml:space="preserve"> </w:t>
            </w:r>
            <w:r w:rsidR="00AF1399">
              <w:t>классов</w:t>
            </w:r>
            <w:r w:rsidR="00AB3342">
              <w:t>. Плакат</w:t>
            </w:r>
            <w:r w:rsidR="00B0110F" w:rsidRPr="00B0110F">
              <w:t xml:space="preserve"> –</w:t>
            </w:r>
            <w:r w:rsidR="00AB3342">
              <w:t xml:space="preserve"> формат А1, лист 1</w:t>
            </w:r>
            <w:r w:rsidR="00B0110F" w:rsidRPr="00B0110F">
              <w:t>.</w:t>
            </w:r>
          </w:p>
        </w:tc>
      </w:tr>
    </w:tbl>
    <w:p w14:paraId="6E493898" w14:textId="77777777" w:rsidR="009D7E1C" w:rsidRPr="008A098A" w:rsidRDefault="00585E4A" w:rsidP="008778D7">
      <w:pPr>
        <w:spacing w:before="120" w:after="120"/>
        <w:jc w:val="both"/>
        <w:rPr>
          <w:sz w:val="28"/>
          <w:szCs w:val="26"/>
        </w:rPr>
      </w:pPr>
      <w:r>
        <w:rPr>
          <w:sz w:val="28"/>
          <w:szCs w:val="26"/>
        </w:rPr>
        <w:t>Консультанты по дипломному проекту (с указанием разделов, по которым они консультируют)</w:t>
      </w:r>
    </w:p>
    <w:tbl>
      <w:tblPr>
        <w:tblStyle w:val="a3"/>
        <w:tblW w:w="0" w:type="auto"/>
        <w:tblInd w:w="108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46"/>
      </w:tblGrid>
      <w:tr w:rsidR="001B36E6" w:rsidRPr="005F05C8" w14:paraId="3389CED8" w14:textId="77777777" w:rsidTr="00F277EE">
        <w:tc>
          <w:tcPr>
            <w:tcW w:w="9356" w:type="dxa"/>
          </w:tcPr>
          <w:p w14:paraId="0A0D1921" w14:textId="285DA6A4" w:rsidR="001B36E6" w:rsidRPr="004A421D" w:rsidRDefault="00A53F02" w:rsidP="00A53F02">
            <w:pPr>
              <w:jc w:val="both"/>
              <w:rPr>
                <w:sz w:val="28"/>
                <w:szCs w:val="26"/>
              </w:rPr>
            </w:pPr>
            <w:r w:rsidRPr="004A421D">
              <w:rPr>
                <w:sz w:val="28"/>
                <w:szCs w:val="26"/>
              </w:rPr>
              <w:t>Маркс</w:t>
            </w:r>
            <w:r w:rsidR="001B36E6" w:rsidRPr="004A421D">
              <w:rPr>
                <w:sz w:val="28"/>
                <w:szCs w:val="26"/>
              </w:rPr>
              <w:t xml:space="preserve"> </w:t>
            </w:r>
            <w:r w:rsidRPr="004A421D">
              <w:rPr>
                <w:sz w:val="28"/>
                <w:szCs w:val="26"/>
              </w:rPr>
              <w:t>К</w:t>
            </w:r>
            <w:r w:rsidR="001B36E6" w:rsidRPr="004A421D">
              <w:rPr>
                <w:sz w:val="28"/>
                <w:szCs w:val="26"/>
              </w:rPr>
              <w:t>.</w:t>
            </w:r>
            <w:r w:rsidRPr="004A421D">
              <w:rPr>
                <w:sz w:val="28"/>
                <w:szCs w:val="26"/>
              </w:rPr>
              <w:t>Г</w:t>
            </w:r>
            <w:r w:rsidR="001B36E6" w:rsidRPr="004A421D">
              <w:rPr>
                <w:sz w:val="28"/>
                <w:szCs w:val="26"/>
              </w:rPr>
              <w:t xml:space="preserve">. – </w:t>
            </w:r>
            <w:r w:rsidR="007E5AF0" w:rsidRPr="004A421D">
              <w:rPr>
                <w:sz w:val="28"/>
                <w:szCs w:val="26"/>
              </w:rPr>
              <w:t>«</w:t>
            </w:r>
            <w:r w:rsidR="001B36E6" w:rsidRPr="004A421D">
              <w:rPr>
                <w:sz w:val="28"/>
                <w:szCs w:val="26"/>
              </w:rPr>
              <w:t>Технико-экономическое обоснование</w:t>
            </w:r>
            <w:r w:rsidR="007E5AF0" w:rsidRPr="004A421D">
              <w:rPr>
                <w:sz w:val="28"/>
                <w:szCs w:val="26"/>
              </w:rPr>
              <w:t>»</w:t>
            </w:r>
            <w:r w:rsidR="001B36E6" w:rsidRPr="004A421D">
              <w:rPr>
                <w:sz w:val="28"/>
                <w:szCs w:val="26"/>
              </w:rPr>
              <w:t xml:space="preserve">. </w:t>
            </w:r>
          </w:p>
        </w:tc>
      </w:tr>
      <w:tr w:rsidR="001B36E6" w:rsidRPr="005F05C8" w14:paraId="183B5192" w14:textId="77777777" w:rsidTr="00F277EE">
        <w:tc>
          <w:tcPr>
            <w:tcW w:w="9356" w:type="dxa"/>
          </w:tcPr>
          <w:p w14:paraId="48D115BA" w14:textId="293B4920" w:rsidR="001B36E6" w:rsidRPr="004A421D" w:rsidRDefault="00A53F02" w:rsidP="00A53F02">
            <w:pPr>
              <w:jc w:val="both"/>
              <w:rPr>
                <w:sz w:val="28"/>
                <w:szCs w:val="26"/>
              </w:rPr>
            </w:pPr>
            <w:r w:rsidRPr="004A421D">
              <w:rPr>
                <w:sz w:val="28"/>
                <w:szCs w:val="26"/>
              </w:rPr>
              <w:t>Цветков П.П</w:t>
            </w:r>
            <w:r w:rsidR="001B36E6" w:rsidRPr="004A421D">
              <w:rPr>
                <w:sz w:val="28"/>
                <w:szCs w:val="26"/>
              </w:rPr>
              <w:t xml:space="preserve">. – </w:t>
            </w:r>
            <w:r w:rsidR="00252920">
              <w:rPr>
                <w:sz w:val="28"/>
                <w:szCs w:val="26"/>
              </w:rPr>
              <w:t>консультант от кафедры</w:t>
            </w:r>
            <w:r w:rsidR="00DC5CCA" w:rsidRPr="004A421D">
              <w:rPr>
                <w:sz w:val="28"/>
                <w:szCs w:val="26"/>
              </w:rPr>
              <w:t>.</w:t>
            </w:r>
          </w:p>
        </w:tc>
      </w:tr>
      <w:tr w:rsidR="001B36E6" w:rsidRPr="005F05C8" w14:paraId="5B103F37" w14:textId="77777777" w:rsidTr="00F277EE">
        <w:tc>
          <w:tcPr>
            <w:tcW w:w="9356" w:type="dxa"/>
          </w:tcPr>
          <w:p w14:paraId="36B50F14" w14:textId="77777777" w:rsidR="001B36E6" w:rsidRPr="004A421D" w:rsidRDefault="00A53F02" w:rsidP="00A53F02">
            <w:pPr>
              <w:jc w:val="both"/>
              <w:rPr>
                <w:sz w:val="28"/>
                <w:szCs w:val="26"/>
              </w:rPr>
            </w:pPr>
            <w:r w:rsidRPr="004A421D">
              <w:rPr>
                <w:sz w:val="28"/>
                <w:szCs w:val="26"/>
              </w:rPr>
              <w:t>Волк</w:t>
            </w:r>
            <w:r w:rsidR="00DD7ADF" w:rsidRPr="004A421D">
              <w:rPr>
                <w:sz w:val="28"/>
                <w:szCs w:val="26"/>
              </w:rPr>
              <w:t xml:space="preserve"> </w:t>
            </w:r>
            <w:r w:rsidRPr="004A421D">
              <w:rPr>
                <w:sz w:val="28"/>
                <w:szCs w:val="26"/>
              </w:rPr>
              <w:t>А.Я</w:t>
            </w:r>
            <w:r w:rsidR="00DD7ADF" w:rsidRPr="004A421D">
              <w:rPr>
                <w:sz w:val="28"/>
                <w:szCs w:val="26"/>
              </w:rPr>
              <w:t xml:space="preserve">. </w:t>
            </w:r>
            <w:r w:rsidR="00A643EE" w:rsidRPr="004A421D">
              <w:rPr>
                <w:sz w:val="28"/>
                <w:szCs w:val="26"/>
              </w:rPr>
              <w:t xml:space="preserve">– </w:t>
            </w:r>
            <w:r w:rsidR="00E44605" w:rsidRPr="004A421D">
              <w:rPr>
                <w:sz w:val="28"/>
                <w:szCs w:val="26"/>
              </w:rPr>
              <w:t>нормоконтроль</w:t>
            </w:r>
            <w:r w:rsidR="005D2731" w:rsidRPr="004A421D">
              <w:rPr>
                <w:sz w:val="28"/>
                <w:szCs w:val="26"/>
              </w:rPr>
              <w:t>.</w:t>
            </w:r>
          </w:p>
        </w:tc>
      </w:tr>
    </w:tbl>
    <w:p w14:paraId="19560FBA" w14:textId="77777777" w:rsidR="009D7E1C" w:rsidRDefault="00DD7ADF" w:rsidP="004E075F">
      <w:pPr>
        <w:spacing w:before="120" w:after="120"/>
        <w:jc w:val="both"/>
        <w:rPr>
          <w:sz w:val="28"/>
          <w:szCs w:val="26"/>
        </w:rPr>
      </w:pPr>
      <w:r>
        <w:rPr>
          <w:sz w:val="28"/>
          <w:szCs w:val="26"/>
        </w:rPr>
        <w:t>Примерный календарный график выполнения дипломного проекта</w:t>
      </w: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54"/>
        <w:gridCol w:w="1701"/>
        <w:gridCol w:w="1701"/>
      </w:tblGrid>
      <w:tr w:rsidR="008217DD" w:rsidRPr="00D7668E" w14:paraId="13FB4A19" w14:textId="77777777" w:rsidTr="00982636">
        <w:tc>
          <w:tcPr>
            <w:tcW w:w="5954" w:type="dxa"/>
            <w:tcBorders>
              <w:left w:val="single" w:sz="4" w:space="0" w:color="auto"/>
              <w:right w:val="nil"/>
            </w:tcBorders>
            <w:vAlign w:val="center"/>
          </w:tcPr>
          <w:p w14:paraId="15A617E2" w14:textId="77777777" w:rsidR="008217DD" w:rsidRPr="00D7668E" w:rsidRDefault="008217DD" w:rsidP="00F277EE">
            <w:pPr>
              <w:jc w:val="center"/>
              <w:rPr>
                <w:sz w:val="26"/>
                <w:szCs w:val="26"/>
              </w:rPr>
            </w:pPr>
            <w:r w:rsidRPr="00D7668E">
              <w:rPr>
                <w:sz w:val="26"/>
                <w:szCs w:val="26"/>
              </w:rPr>
              <w:t>Наименование этапов дипломного проекта</w:t>
            </w:r>
          </w:p>
        </w:tc>
        <w:tc>
          <w:tcPr>
            <w:tcW w:w="1701" w:type="dxa"/>
            <w:tcBorders>
              <w:left w:val="single" w:sz="4" w:space="0" w:color="auto"/>
              <w:right w:val="nil"/>
            </w:tcBorders>
            <w:vAlign w:val="center"/>
          </w:tcPr>
          <w:p w14:paraId="1FEEED41" w14:textId="77777777" w:rsidR="008217DD" w:rsidRPr="00D7668E" w:rsidRDefault="008217DD" w:rsidP="00F277EE">
            <w:pPr>
              <w:jc w:val="center"/>
              <w:rPr>
                <w:sz w:val="26"/>
                <w:szCs w:val="26"/>
              </w:rPr>
            </w:pPr>
            <w:r w:rsidRPr="00D7668E">
              <w:rPr>
                <w:sz w:val="26"/>
                <w:szCs w:val="26"/>
              </w:rPr>
              <w:t xml:space="preserve">Срок </w:t>
            </w:r>
            <w:r w:rsidR="00982636" w:rsidRPr="00982636">
              <w:rPr>
                <w:sz w:val="26"/>
                <w:szCs w:val="26"/>
              </w:rPr>
              <w:br/>
            </w:r>
            <w:r w:rsidRPr="00D7668E">
              <w:rPr>
                <w:sz w:val="26"/>
                <w:szCs w:val="26"/>
              </w:rPr>
              <w:t>выполнения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109A46" w14:textId="77777777" w:rsidR="008217DD" w:rsidRPr="00D7668E" w:rsidRDefault="008217DD" w:rsidP="00F277EE">
            <w:pPr>
              <w:jc w:val="center"/>
              <w:rPr>
                <w:sz w:val="26"/>
                <w:szCs w:val="26"/>
              </w:rPr>
            </w:pPr>
            <w:r w:rsidRPr="00D7668E">
              <w:rPr>
                <w:sz w:val="26"/>
                <w:szCs w:val="26"/>
              </w:rPr>
              <w:t>Примечание</w:t>
            </w:r>
          </w:p>
        </w:tc>
      </w:tr>
      <w:tr w:rsidR="008217DD" w:rsidRPr="00D7668E" w14:paraId="551855DA" w14:textId="77777777" w:rsidTr="00982636">
        <w:tc>
          <w:tcPr>
            <w:tcW w:w="5954" w:type="dxa"/>
            <w:tcBorders>
              <w:left w:val="single" w:sz="4" w:space="0" w:color="auto"/>
              <w:right w:val="nil"/>
            </w:tcBorders>
          </w:tcPr>
          <w:p w14:paraId="2A564C51" w14:textId="3BE98761" w:rsidR="008217DD" w:rsidRPr="00D7668E" w:rsidRDefault="008217DD" w:rsidP="00F277EE">
            <w:pPr>
              <w:rPr>
                <w:szCs w:val="26"/>
              </w:rPr>
            </w:pPr>
            <w:r w:rsidRPr="00D7668E">
              <w:rPr>
                <w:szCs w:val="26"/>
              </w:rPr>
              <w:t>1</w:t>
            </w:r>
            <w:r w:rsidR="00357F11">
              <w:rPr>
                <w:szCs w:val="26"/>
                <w:lang w:val="en-US"/>
              </w:rPr>
              <w:t xml:space="preserve"> </w:t>
            </w:r>
            <w:r w:rsidR="00357F11">
              <w:rPr>
                <w:szCs w:val="26"/>
              </w:rPr>
              <w:t>этап</w:t>
            </w:r>
            <w:r w:rsidRPr="00D7668E">
              <w:rPr>
                <w:szCs w:val="26"/>
              </w:rPr>
              <w:t xml:space="preserve"> (разделы </w:t>
            </w:r>
            <w:r w:rsidR="00357F11">
              <w:rPr>
                <w:szCs w:val="26"/>
              </w:rPr>
              <w:t xml:space="preserve">«Ведение», </w:t>
            </w:r>
            <w:r w:rsidRPr="00D7668E">
              <w:rPr>
                <w:szCs w:val="26"/>
              </w:rPr>
              <w:t>1,</w:t>
            </w:r>
            <w:r w:rsidR="00357F11">
              <w:rPr>
                <w:szCs w:val="26"/>
              </w:rPr>
              <w:t xml:space="preserve"> 2, 3,</w:t>
            </w:r>
            <w:r w:rsidR="00190F6E">
              <w:rPr>
                <w:szCs w:val="26"/>
                <w:lang w:val="en-US"/>
              </w:rPr>
              <w:t xml:space="preserve"> </w:t>
            </w:r>
            <w:r w:rsidR="00190F6E">
              <w:rPr>
                <w:szCs w:val="26"/>
              </w:rPr>
              <w:t>ТЭО</w:t>
            </w:r>
            <w:r w:rsidRPr="00D7668E">
              <w:rPr>
                <w:szCs w:val="26"/>
              </w:rPr>
              <w:t>)</w:t>
            </w:r>
          </w:p>
        </w:tc>
        <w:tc>
          <w:tcPr>
            <w:tcW w:w="1701" w:type="dxa"/>
            <w:tcBorders>
              <w:left w:val="single" w:sz="4" w:space="0" w:color="auto"/>
              <w:right w:val="nil"/>
            </w:tcBorders>
          </w:tcPr>
          <w:p w14:paraId="4BBA91D9" w14:textId="7066D30D" w:rsidR="008217DD" w:rsidRPr="001959A8" w:rsidRDefault="00A625E5" w:rsidP="00F277EE">
            <w:pPr>
              <w:rPr>
                <w:szCs w:val="26"/>
              </w:rPr>
            </w:pPr>
            <w:r>
              <w:rPr>
                <w:szCs w:val="26"/>
              </w:rPr>
              <w:t>09</w:t>
            </w:r>
            <w:r w:rsidR="008217DD" w:rsidRPr="001959A8">
              <w:rPr>
                <w:szCs w:val="26"/>
              </w:rPr>
              <w:t>.0</w:t>
            </w:r>
            <w:r>
              <w:rPr>
                <w:szCs w:val="26"/>
              </w:rPr>
              <w:t>2</w:t>
            </w:r>
            <w:r w:rsidR="008217DD" w:rsidRPr="001959A8">
              <w:rPr>
                <w:szCs w:val="26"/>
              </w:rPr>
              <w:t>.202</w:t>
            </w:r>
            <w:r w:rsidR="004A421D" w:rsidRPr="001959A8">
              <w:rPr>
                <w:szCs w:val="26"/>
              </w:rPr>
              <w:t>6</w:t>
            </w:r>
            <w:r w:rsidR="008217DD" w:rsidRPr="001959A8">
              <w:rPr>
                <w:szCs w:val="26"/>
              </w:rPr>
              <w:t xml:space="preserve"> –</w:t>
            </w:r>
          </w:p>
          <w:p w14:paraId="4F7A042D" w14:textId="3462C485" w:rsidR="008217DD" w:rsidRPr="001959A8" w:rsidRDefault="00A625E5" w:rsidP="00F277EE">
            <w:pPr>
              <w:rPr>
                <w:szCs w:val="26"/>
              </w:rPr>
            </w:pPr>
            <w:r>
              <w:rPr>
                <w:szCs w:val="26"/>
              </w:rPr>
              <w:t>22</w:t>
            </w:r>
            <w:r w:rsidR="008217DD" w:rsidRPr="001959A8">
              <w:rPr>
                <w:szCs w:val="26"/>
              </w:rPr>
              <w:t>.0</w:t>
            </w:r>
            <w:r>
              <w:rPr>
                <w:szCs w:val="26"/>
              </w:rPr>
              <w:t>3</w:t>
            </w:r>
            <w:r w:rsidR="008217DD" w:rsidRPr="001959A8">
              <w:rPr>
                <w:szCs w:val="26"/>
              </w:rPr>
              <w:t>.202</w:t>
            </w:r>
            <w:r w:rsidR="004A421D" w:rsidRPr="001959A8">
              <w:rPr>
                <w:szCs w:val="26"/>
              </w:rPr>
              <w:t>6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16FF2417" w14:textId="452CE579" w:rsidR="008217DD" w:rsidRPr="00D7668E" w:rsidRDefault="00A625E5" w:rsidP="00F277EE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t>4</w:t>
            </w:r>
            <w:r w:rsidR="008217DD" w:rsidRPr="00D7668E">
              <w:rPr>
                <w:szCs w:val="26"/>
              </w:rPr>
              <w:t>0 %</w:t>
            </w:r>
          </w:p>
        </w:tc>
      </w:tr>
      <w:tr w:rsidR="008217DD" w:rsidRPr="00D7668E" w14:paraId="187369F3" w14:textId="77777777" w:rsidTr="00982636">
        <w:tc>
          <w:tcPr>
            <w:tcW w:w="5954" w:type="dxa"/>
            <w:tcBorders>
              <w:left w:val="single" w:sz="4" w:space="0" w:color="auto"/>
              <w:right w:val="nil"/>
            </w:tcBorders>
          </w:tcPr>
          <w:p w14:paraId="21A281AF" w14:textId="196D5C79" w:rsidR="008217DD" w:rsidRPr="00D7668E" w:rsidRDefault="008217DD" w:rsidP="00F277EE">
            <w:pPr>
              <w:rPr>
                <w:szCs w:val="26"/>
              </w:rPr>
            </w:pPr>
            <w:r w:rsidRPr="00D7668E">
              <w:rPr>
                <w:szCs w:val="26"/>
              </w:rPr>
              <w:t>2</w:t>
            </w:r>
            <w:r w:rsidR="00357F11">
              <w:rPr>
                <w:szCs w:val="26"/>
              </w:rPr>
              <w:t xml:space="preserve"> этап</w:t>
            </w:r>
            <w:r w:rsidRPr="00D7668E">
              <w:rPr>
                <w:szCs w:val="26"/>
              </w:rPr>
              <w:t xml:space="preserve"> (разделы 4, 5)</w:t>
            </w:r>
          </w:p>
        </w:tc>
        <w:tc>
          <w:tcPr>
            <w:tcW w:w="1701" w:type="dxa"/>
            <w:tcBorders>
              <w:left w:val="single" w:sz="4" w:space="0" w:color="auto"/>
              <w:right w:val="nil"/>
            </w:tcBorders>
          </w:tcPr>
          <w:p w14:paraId="7255E938" w14:textId="503FD7DB" w:rsidR="008217DD" w:rsidRPr="001959A8" w:rsidRDefault="00A769E9" w:rsidP="00F277EE">
            <w:pPr>
              <w:rPr>
                <w:szCs w:val="26"/>
              </w:rPr>
            </w:pPr>
            <w:r>
              <w:rPr>
                <w:szCs w:val="26"/>
              </w:rPr>
              <w:t>23</w:t>
            </w:r>
            <w:r w:rsidR="004A421D" w:rsidRPr="001959A8">
              <w:rPr>
                <w:szCs w:val="26"/>
              </w:rPr>
              <w:t>.0</w:t>
            </w:r>
            <w:r>
              <w:rPr>
                <w:szCs w:val="26"/>
              </w:rPr>
              <w:t>3</w:t>
            </w:r>
            <w:r w:rsidR="004A421D" w:rsidRPr="001959A8">
              <w:rPr>
                <w:szCs w:val="26"/>
              </w:rPr>
              <w:t>.2026</w:t>
            </w:r>
            <w:r w:rsidR="008217DD" w:rsidRPr="001959A8">
              <w:rPr>
                <w:szCs w:val="26"/>
              </w:rPr>
              <w:t xml:space="preserve"> –</w:t>
            </w:r>
          </w:p>
          <w:p w14:paraId="64E0F098" w14:textId="5EF28C6E" w:rsidR="008217DD" w:rsidRPr="001959A8" w:rsidRDefault="00A769E9" w:rsidP="00F277EE">
            <w:pPr>
              <w:rPr>
                <w:szCs w:val="26"/>
              </w:rPr>
            </w:pPr>
            <w:r>
              <w:rPr>
                <w:szCs w:val="26"/>
              </w:rPr>
              <w:t>30</w:t>
            </w:r>
            <w:r w:rsidR="008217DD" w:rsidRPr="001959A8">
              <w:rPr>
                <w:szCs w:val="26"/>
              </w:rPr>
              <w:t>.0</w:t>
            </w:r>
            <w:r>
              <w:rPr>
                <w:szCs w:val="26"/>
              </w:rPr>
              <w:t>4</w:t>
            </w:r>
            <w:r w:rsidR="008217DD" w:rsidRPr="001959A8">
              <w:rPr>
                <w:szCs w:val="26"/>
              </w:rPr>
              <w:t>.202</w:t>
            </w:r>
            <w:r w:rsidR="004A421D" w:rsidRPr="001959A8">
              <w:rPr>
                <w:szCs w:val="26"/>
              </w:rPr>
              <w:t>6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247ADCC0" w14:textId="77777777" w:rsidR="008217DD" w:rsidRPr="00D7668E" w:rsidRDefault="008217DD" w:rsidP="00F277EE">
            <w:pPr>
              <w:jc w:val="center"/>
              <w:rPr>
                <w:szCs w:val="26"/>
              </w:rPr>
            </w:pPr>
            <w:r w:rsidRPr="00D7668E">
              <w:rPr>
                <w:szCs w:val="26"/>
              </w:rPr>
              <w:t>60 %</w:t>
            </w:r>
          </w:p>
        </w:tc>
      </w:tr>
      <w:tr w:rsidR="008217DD" w:rsidRPr="00D7668E" w14:paraId="171DBAF5" w14:textId="77777777" w:rsidTr="00982636">
        <w:tc>
          <w:tcPr>
            <w:tcW w:w="5954" w:type="dxa"/>
            <w:tcBorders>
              <w:left w:val="single" w:sz="4" w:space="0" w:color="auto"/>
              <w:right w:val="nil"/>
            </w:tcBorders>
          </w:tcPr>
          <w:p w14:paraId="1EB44B99" w14:textId="6E1D4624" w:rsidR="008217DD" w:rsidRPr="00D7668E" w:rsidRDefault="008217DD" w:rsidP="008778D7">
            <w:pPr>
              <w:rPr>
                <w:szCs w:val="26"/>
              </w:rPr>
            </w:pPr>
            <w:r w:rsidRPr="00D7668E">
              <w:rPr>
                <w:szCs w:val="26"/>
              </w:rPr>
              <w:t>3</w:t>
            </w:r>
            <w:r w:rsidR="00357F11">
              <w:rPr>
                <w:szCs w:val="26"/>
              </w:rPr>
              <w:t xml:space="preserve"> этап </w:t>
            </w:r>
            <w:r w:rsidRPr="00D7668E">
              <w:rPr>
                <w:szCs w:val="26"/>
              </w:rPr>
              <w:t xml:space="preserve">(разделы </w:t>
            </w:r>
            <w:r w:rsidR="00357F11">
              <w:rPr>
                <w:szCs w:val="26"/>
              </w:rPr>
              <w:t xml:space="preserve">6, </w:t>
            </w:r>
            <w:r w:rsidR="008778D7">
              <w:rPr>
                <w:szCs w:val="26"/>
              </w:rPr>
              <w:t>«З</w:t>
            </w:r>
            <w:r w:rsidRPr="00D7668E">
              <w:rPr>
                <w:szCs w:val="26"/>
              </w:rPr>
              <w:t>аключение</w:t>
            </w:r>
            <w:r w:rsidR="008778D7">
              <w:rPr>
                <w:szCs w:val="26"/>
              </w:rPr>
              <w:t>»</w:t>
            </w:r>
            <w:r w:rsidRPr="00D7668E">
              <w:rPr>
                <w:szCs w:val="26"/>
              </w:rPr>
              <w:t xml:space="preserve">, </w:t>
            </w:r>
            <w:r w:rsidR="008778D7">
              <w:rPr>
                <w:szCs w:val="26"/>
              </w:rPr>
              <w:t>«С</w:t>
            </w:r>
            <w:r w:rsidRPr="00D7668E">
              <w:rPr>
                <w:szCs w:val="26"/>
              </w:rPr>
              <w:t>писок</w:t>
            </w:r>
            <w:r w:rsidR="00357F11">
              <w:rPr>
                <w:szCs w:val="26"/>
              </w:rPr>
              <w:t xml:space="preserve"> и</w:t>
            </w:r>
            <w:r w:rsidRPr="00D7668E">
              <w:rPr>
                <w:szCs w:val="26"/>
              </w:rPr>
              <w:t>спользованных источников</w:t>
            </w:r>
            <w:r w:rsidR="008778D7">
              <w:rPr>
                <w:szCs w:val="26"/>
              </w:rPr>
              <w:t>»</w:t>
            </w:r>
            <w:r w:rsidRPr="00D7668E">
              <w:rPr>
                <w:szCs w:val="26"/>
              </w:rPr>
              <w:t>, приложения, графический материал</w:t>
            </w:r>
            <w:r w:rsidR="00357F11">
              <w:rPr>
                <w:szCs w:val="26"/>
              </w:rPr>
              <w:t>, реферат</w:t>
            </w:r>
            <w:r w:rsidRPr="00D7668E">
              <w:rPr>
                <w:szCs w:val="26"/>
              </w:rPr>
              <w:t>)</w:t>
            </w:r>
          </w:p>
        </w:tc>
        <w:tc>
          <w:tcPr>
            <w:tcW w:w="1701" w:type="dxa"/>
            <w:tcBorders>
              <w:left w:val="single" w:sz="4" w:space="0" w:color="auto"/>
              <w:right w:val="nil"/>
            </w:tcBorders>
          </w:tcPr>
          <w:p w14:paraId="05C4E887" w14:textId="755040B2" w:rsidR="008217DD" w:rsidRPr="001959A8" w:rsidRDefault="00A769E9" w:rsidP="00F277EE">
            <w:pPr>
              <w:rPr>
                <w:szCs w:val="26"/>
              </w:rPr>
            </w:pPr>
            <w:r>
              <w:rPr>
                <w:szCs w:val="26"/>
              </w:rPr>
              <w:t>01</w:t>
            </w:r>
            <w:r w:rsidR="004A421D" w:rsidRPr="001959A8">
              <w:rPr>
                <w:szCs w:val="26"/>
              </w:rPr>
              <w:t>.05.2026</w:t>
            </w:r>
            <w:r w:rsidR="008217DD" w:rsidRPr="001959A8">
              <w:rPr>
                <w:szCs w:val="26"/>
              </w:rPr>
              <w:t xml:space="preserve"> –</w:t>
            </w:r>
          </w:p>
          <w:p w14:paraId="6E194281" w14:textId="770016CA" w:rsidR="008217DD" w:rsidRPr="001959A8" w:rsidRDefault="00A769E9" w:rsidP="00F277EE">
            <w:pPr>
              <w:rPr>
                <w:szCs w:val="26"/>
              </w:rPr>
            </w:pPr>
            <w:r>
              <w:rPr>
                <w:szCs w:val="26"/>
              </w:rPr>
              <w:t>1</w:t>
            </w:r>
            <w:r w:rsidR="008217DD" w:rsidRPr="001959A8">
              <w:rPr>
                <w:szCs w:val="26"/>
              </w:rPr>
              <w:t>5.05.202</w:t>
            </w:r>
            <w:r w:rsidR="004A421D" w:rsidRPr="001959A8">
              <w:rPr>
                <w:szCs w:val="26"/>
              </w:rPr>
              <w:t>6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5A19494B" w14:textId="07E7C0BB" w:rsidR="008217DD" w:rsidRPr="00D7668E" w:rsidRDefault="00A769E9" w:rsidP="00F277EE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t>8</w:t>
            </w:r>
            <w:r w:rsidR="00357F11">
              <w:rPr>
                <w:szCs w:val="26"/>
                <w:lang w:val="en-US"/>
              </w:rPr>
              <w:t>5</w:t>
            </w:r>
            <w:r w:rsidR="008217DD" w:rsidRPr="00D7668E">
              <w:rPr>
                <w:szCs w:val="26"/>
              </w:rPr>
              <w:t xml:space="preserve"> %</w:t>
            </w:r>
          </w:p>
        </w:tc>
      </w:tr>
      <w:tr w:rsidR="008217DD" w:rsidRPr="00D7668E" w14:paraId="31E832B0" w14:textId="77777777" w:rsidTr="00982636">
        <w:tc>
          <w:tcPr>
            <w:tcW w:w="5954" w:type="dxa"/>
            <w:tcBorders>
              <w:left w:val="single" w:sz="4" w:space="0" w:color="auto"/>
              <w:right w:val="nil"/>
            </w:tcBorders>
          </w:tcPr>
          <w:p w14:paraId="6A9A1461" w14:textId="77777777" w:rsidR="008217DD" w:rsidRPr="00D7668E" w:rsidRDefault="008217DD" w:rsidP="00F277EE">
            <w:pPr>
              <w:rPr>
                <w:szCs w:val="26"/>
              </w:rPr>
            </w:pPr>
            <w:r w:rsidRPr="00D7668E">
              <w:rPr>
                <w:szCs w:val="26"/>
              </w:rPr>
              <w:t>Консультации по оформлению графического материала и пояснительной записки, нормоконтроль</w:t>
            </w:r>
          </w:p>
        </w:tc>
        <w:tc>
          <w:tcPr>
            <w:tcW w:w="1701" w:type="dxa"/>
            <w:tcBorders>
              <w:left w:val="single" w:sz="4" w:space="0" w:color="auto"/>
              <w:right w:val="nil"/>
            </w:tcBorders>
          </w:tcPr>
          <w:p w14:paraId="340CC31A" w14:textId="6095928C" w:rsidR="008217DD" w:rsidRPr="001959A8" w:rsidRDefault="008217DD" w:rsidP="004A421D">
            <w:pPr>
              <w:rPr>
                <w:szCs w:val="26"/>
              </w:rPr>
            </w:pPr>
            <w:r w:rsidRPr="001959A8">
              <w:rPr>
                <w:szCs w:val="26"/>
              </w:rPr>
              <w:t xml:space="preserve">с </w:t>
            </w:r>
            <w:r w:rsidR="00A769E9">
              <w:rPr>
                <w:szCs w:val="26"/>
              </w:rPr>
              <w:t>01</w:t>
            </w:r>
            <w:r w:rsidRPr="001959A8">
              <w:rPr>
                <w:szCs w:val="26"/>
              </w:rPr>
              <w:t>.0</w:t>
            </w:r>
            <w:r w:rsidR="00357F11">
              <w:rPr>
                <w:szCs w:val="26"/>
              </w:rPr>
              <w:t>4</w:t>
            </w:r>
            <w:r w:rsidRPr="001959A8">
              <w:rPr>
                <w:szCs w:val="26"/>
              </w:rPr>
              <w:t>.</w:t>
            </w:r>
            <w:r w:rsidR="000A5141" w:rsidRPr="001959A8">
              <w:rPr>
                <w:szCs w:val="26"/>
              </w:rPr>
              <w:t>20</w:t>
            </w:r>
            <w:r w:rsidRPr="001959A8">
              <w:rPr>
                <w:szCs w:val="26"/>
              </w:rPr>
              <w:t>2</w:t>
            </w:r>
            <w:r w:rsidR="004A421D" w:rsidRPr="001959A8">
              <w:rPr>
                <w:szCs w:val="26"/>
              </w:rPr>
              <w:t>6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68A58B91" w14:textId="77777777" w:rsidR="008217DD" w:rsidRPr="00D7668E" w:rsidRDefault="008217DD" w:rsidP="008778D7">
            <w:pPr>
              <w:jc w:val="center"/>
              <w:rPr>
                <w:szCs w:val="26"/>
              </w:rPr>
            </w:pPr>
            <w:r w:rsidRPr="00D7668E">
              <w:rPr>
                <w:szCs w:val="26"/>
              </w:rPr>
              <w:t xml:space="preserve">Еженедельно согласно </w:t>
            </w:r>
            <w:r w:rsidR="008778D7">
              <w:rPr>
                <w:szCs w:val="26"/>
              </w:rPr>
              <w:br/>
            </w:r>
            <w:r w:rsidRPr="00D7668E">
              <w:rPr>
                <w:szCs w:val="26"/>
              </w:rPr>
              <w:t>графику</w:t>
            </w:r>
          </w:p>
        </w:tc>
      </w:tr>
      <w:tr w:rsidR="008217DD" w:rsidRPr="00D7668E" w14:paraId="70A47063" w14:textId="77777777" w:rsidTr="00982636">
        <w:tc>
          <w:tcPr>
            <w:tcW w:w="5954" w:type="dxa"/>
            <w:tcBorders>
              <w:left w:val="single" w:sz="4" w:space="0" w:color="auto"/>
              <w:right w:val="nil"/>
            </w:tcBorders>
          </w:tcPr>
          <w:p w14:paraId="33ED4AD4" w14:textId="77777777" w:rsidR="008217DD" w:rsidRPr="00D7668E" w:rsidRDefault="008217DD" w:rsidP="004A421D">
            <w:pPr>
              <w:rPr>
                <w:szCs w:val="26"/>
              </w:rPr>
            </w:pPr>
            <w:r w:rsidRPr="00D7668E">
              <w:rPr>
                <w:szCs w:val="26"/>
              </w:rPr>
              <w:t xml:space="preserve">Итоговая проверка готовности дипломного проекта на заседании рабочей комиссии кафедры </w:t>
            </w:r>
            <w:r w:rsidR="004A421D">
              <w:rPr>
                <w:szCs w:val="26"/>
              </w:rPr>
              <w:t>ПОИТ</w:t>
            </w:r>
            <w:r w:rsidRPr="00D7668E">
              <w:rPr>
                <w:szCs w:val="26"/>
              </w:rPr>
              <w:t xml:space="preserve"> и допуск к защите в ГЭК</w:t>
            </w:r>
          </w:p>
        </w:tc>
        <w:tc>
          <w:tcPr>
            <w:tcW w:w="1701" w:type="dxa"/>
            <w:tcBorders>
              <w:left w:val="single" w:sz="4" w:space="0" w:color="auto"/>
              <w:right w:val="nil"/>
            </w:tcBorders>
          </w:tcPr>
          <w:p w14:paraId="315C6608" w14:textId="292503A7" w:rsidR="008217DD" w:rsidRPr="00190F6E" w:rsidRDefault="00B220C0" w:rsidP="00F277EE">
            <w:pPr>
              <w:rPr>
                <w:szCs w:val="26"/>
                <w:lang w:val="en-US"/>
              </w:rPr>
            </w:pPr>
            <w:r>
              <w:rPr>
                <w:szCs w:val="26"/>
              </w:rPr>
              <w:t>25</w:t>
            </w:r>
            <w:r w:rsidR="004E075F">
              <w:rPr>
                <w:szCs w:val="26"/>
              </w:rPr>
              <w:t>.0</w:t>
            </w:r>
            <w:r>
              <w:rPr>
                <w:szCs w:val="26"/>
              </w:rPr>
              <w:t>5</w:t>
            </w:r>
            <w:r w:rsidR="004E075F">
              <w:rPr>
                <w:szCs w:val="26"/>
              </w:rPr>
              <w:t>.202</w:t>
            </w:r>
            <w:r w:rsidR="004A421D">
              <w:rPr>
                <w:szCs w:val="26"/>
              </w:rPr>
              <w:t>6</w:t>
            </w:r>
            <w:r w:rsidR="00190F6E">
              <w:rPr>
                <w:szCs w:val="26"/>
                <w:lang w:val="en-US"/>
              </w:rPr>
              <w:t>,</w:t>
            </w:r>
          </w:p>
          <w:p w14:paraId="40C31188" w14:textId="725D5545" w:rsidR="008217DD" w:rsidRPr="00F06573" w:rsidRDefault="008217DD" w:rsidP="00F277EE">
            <w:pPr>
              <w:rPr>
                <w:szCs w:val="26"/>
                <w:lang w:val="en-US"/>
              </w:rPr>
            </w:pPr>
            <w:r>
              <w:rPr>
                <w:szCs w:val="26"/>
              </w:rPr>
              <w:t>0</w:t>
            </w:r>
            <w:r w:rsidR="00B220C0">
              <w:rPr>
                <w:szCs w:val="26"/>
              </w:rPr>
              <w:t>1</w:t>
            </w:r>
            <w:r>
              <w:rPr>
                <w:szCs w:val="26"/>
              </w:rPr>
              <w:t>.06.202</w:t>
            </w:r>
            <w:r w:rsidR="004A421D">
              <w:rPr>
                <w:szCs w:val="26"/>
              </w:rPr>
              <w:t>6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168452F8" w14:textId="77777777" w:rsidR="008217DD" w:rsidRPr="00D7668E" w:rsidRDefault="008217DD" w:rsidP="00F277EE">
            <w:pPr>
              <w:jc w:val="center"/>
              <w:rPr>
                <w:szCs w:val="26"/>
              </w:rPr>
            </w:pPr>
            <w:r w:rsidRPr="00D7668E">
              <w:rPr>
                <w:szCs w:val="26"/>
              </w:rPr>
              <w:t>100%</w:t>
            </w:r>
          </w:p>
          <w:p w14:paraId="6D6FAF49" w14:textId="77777777" w:rsidR="008217DD" w:rsidRPr="00D7668E" w:rsidRDefault="008217DD" w:rsidP="00982636">
            <w:pPr>
              <w:jc w:val="center"/>
              <w:rPr>
                <w:szCs w:val="26"/>
              </w:rPr>
            </w:pPr>
            <w:r w:rsidRPr="00D7668E">
              <w:rPr>
                <w:szCs w:val="26"/>
              </w:rPr>
              <w:t xml:space="preserve">Согласно </w:t>
            </w:r>
            <w:r w:rsidR="00982636" w:rsidRPr="00982636">
              <w:rPr>
                <w:szCs w:val="26"/>
              </w:rPr>
              <w:br/>
            </w:r>
            <w:r w:rsidRPr="00D7668E">
              <w:rPr>
                <w:szCs w:val="26"/>
              </w:rPr>
              <w:t>графику</w:t>
            </w:r>
          </w:p>
        </w:tc>
      </w:tr>
      <w:tr w:rsidR="008217DD" w:rsidRPr="00D7668E" w14:paraId="784AC6BE" w14:textId="77777777" w:rsidTr="00982636">
        <w:tc>
          <w:tcPr>
            <w:tcW w:w="5954" w:type="dxa"/>
            <w:tcBorders>
              <w:left w:val="single" w:sz="4" w:space="0" w:color="auto"/>
              <w:right w:val="nil"/>
            </w:tcBorders>
          </w:tcPr>
          <w:p w14:paraId="6F788351" w14:textId="77777777" w:rsidR="008217DD" w:rsidRPr="00D7668E" w:rsidRDefault="008217DD" w:rsidP="00F277EE">
            <w:pPr>
              <w:rPr>
                <w:szCs w:val="26"/>
              </w:rPr>
            </w:pPr>
            <w:r w:rsidRPr="00D7668E">
              <w:rPr>
                <w:szCs w:val="26"/>
              </w:rPr>
              <w:t>Рецензирование дипломного проекта</w:t>
            </w:r>
          </w:p>
        </w:tc>
        <w:tc>
          <w:tcPr>
            <w:tcW w:w="1701" w:type="dxa"/>
            <w:tcBorders>
              <w:left w:val="single" w:sz="4" w:space="0" w:color="auto"/>
              <w:right w:val="nil"/>
            </w:tcBorders>
          </w:tcPr>
          <w:p w14:paraId="7D52B647" w14:textId="77777777" w:rsidR="008217DD" w:rsidRPr="00D7668E" w:rsidRDefault="004A421D" w:rsidP="00F277EE">
            <w:pPr>
              <w:rPr>
                <w:szCs w:val="26"/>
              </w:rPr>
            </w:pPr>
            <w:r>
              <w:rPr>
                <w:szCs w:val="26"/>
              </w:rPr>
              <w:t>01.06.2026</w:t>
            </w:r>
            <w:r w:rsidR="008217DD" w:rsidRPr="00D7668E">
              <w:rPr>
                <w:szCs w:val="26"/>
              </w:rPr>
              <w:t xml:space="preserve"> – </w:t>
            </w:r>
          </w:p>
          <w:p w14:paraId="6927CBBC" w14:textId="77777777" w:rsidR="008217DD" w:rsidRPr="00D7668E" w:rsidRDefault="008217DD" w:rsidP="00F277EE">
            <w:pPr>
              <w:rPr>
                <w:szCs w:val="26"/>
              </w:rPr>
            </w:pPr>
            <w:r>
              <w:rPr>
                <w:szCs w:val="26"/>
              </w:rPr>
              <w:t>13.06.202</w:t>
            </w:r>
            <w:r w:rsidR="004A421D">
              <w:rPr>
                <w:szCs w:val="26"/>
              </w:rPr>
              <w:t>6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36BFD492" w14:textId="77777777" w:rsidR="008217DD" w:rsidRPr="00D7668E" w:rsidRDefault="008217DD" w:rsidP="00F277EE">
            <w:pPr>
              <w:jc w:val="center"/>
              <w:rPr>
                <w:szCs w:val="26"/>
              </w:rPr>
            </w:pPr>
            <w:r w:rsidRPr="00D7668E">
              <w:rPr>
                <w:szCs w:val="26"/>
              </w:rPr>
              <w:t>Согласно рас</w:t>
            </w:r>
            <w:r>
              <w:rPr>
                <w:szCs w:val="26"/>
              </w:rPr>
              <w:softHyphen/>
            </w:r>
            <w:r w:rsidRPr="00D7668E">
              <w:rPr>
                <w:szCs w:val="26"/>
              </w:rPr>
              <w:t>поряжению</w:t>
            </w:r>
          </w:p>
        </w:tc>
      </w:tr>
      <w:tr w:rsidR="008217DD" w:rsidRPr="00D7668E" w14:paraId="31E7B426" w14:textId="77777777" w:rsidTr="00982636">
        <w:tc>
          <w:tcPr>
            <w:tcW w:w="5954" w:type="dxa"/>
            <w:tcBorders>
              <w:left w:val="single" w:sz="4" w:space="0" w:color="auto"/>
              <w:right w:val="nil"/>
            </w:tcBorders>
          </w:tcPr>
          <w:p w14:paraId="67B761D4" w14:textId="77777777" w:rsidR="008217DD" w:rsidRPr="00D7668E" w:rsidRDefault="008217DD" w:rsidP="00F277EE">
            <w:pPr>
              <w:rPr>
                <w:szCs w:val="26"/>
              </w:rPr>
            </w:pPr>
            <w:r w:rsidRPr="00D7668E">
              <w:rPr>
                <w:szCs w:val="26"/>
              </w:rPr>
              <w:t>Защита дипломного проекта</w:t>
            </w:r>
          </w:p>
        </w:tc>
        <w:tc>
          <w:tcPr>
            <w:tcW w:w="1701" w:type="dxa"/>
            <w:tcBorders>
              <w:left w:val="single" w:sz="4" w:space="0" w:color="auto"/>
              <w:right w:val="nil"/>
            </w:tcBorders>
          </w:tcPr>
          <w:p w14:paraId="0130F722" w14:textId="77777777" w:rsidR="008217DD" w:rsidRPr="00D7668E" w:rsidRDefault="004A421D" w:rsidP="00F277EE">
            <w:pPr>
              <w:rPr>
                <w:szCs w:val="26"/>
              </w:rPr>
            </w:pPr>
            <w:r>
              <w:rPr>
                <w:szCs w:val="26"/>
              </w:rPr>
              <w:t>15.06.2026</w:t>
            </w:r>
            <w:r w:rsidR="008217DD" w:rsidRPr="00D7668E">
              <w:rPr>
                <w:szCs w:val="26"/>
              </w:rPr>
              <w:t xml:space="preserve"> –</w:t>
            </w:r>
          </w:p>
          <w:p w14:paraId="4E858328" w14:textId="77777777" w:rsidR="008217DD" w:rsidRPr="00D7668E" w:rsidRDefault="008217DD" w:rsidP="00F277EE">
            <w:pPr>
              <w:rPr>
                <w:szCs w:val="26"/>
              </w:rPr>
            </w:pPr>
            <w:r>
              <w:rPr>
                <w:szCs w:val="26"/>
              </w:rPr>
              <w:t>30.06.202</w:t>
            </w:r>
            <w:r w:rsidR="004A421D">
              <w:rPr>
                <w:szCs w:val="26"/>
              </w:rPr>
              <w:t>6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73056B06" w14:textId="77777777" w:rsidR="008217DD" w:rsidRPr="00D7668E" w:rsidRDefault="008217DD" w:rsidP="00982636">
            <w:pPr>
              <w:jc w:val="center"/>
              <w:rPr>
                <w:szCs w:val="26"/>
              </w:rPr>
            </w:pPr>
            <w:r w:rsidRPr="00D7668E">
              <w:rPr>
                <w:szCs w:val="26"/>
              </w:rPr>
              <w:t>Согласно</w:t>
            </w:r>
            <w:r w:rsidR="00982636" w:rsidRPr="00982636">
              <w:rPr>
                <w:szCs w:val="26"/>
              </w:rPr>
              <w:br/>
            </w:r>
            <w:r w:rsidRPr="00D7668E">
              <w:rPr>
                <w:szCs w:val="26"/>
              </w:rPr>
              <w:t>приказу</w:t>
            </w:r>
          </w:p>
        </w:tc>
      </w:tr>
    </w:tbl>
    <w:p w14:paraId="20F6F018" w14:textId="77777777" w:rsidR="00585E4A" w:rsidRDefault="00585E4A" w:rsidP="008A098A">
      <w:pPr>
        <w:rPr>
          <w:sz w:val="28"/>
          <w:szCs w:val="26"/>
        </w:rPr>
      </w:pPr>
    </w:p>
    <w:p w14:paraId="3C659DD6" w14:textId="6D367A51" w:rsidR="00D51995" w:rsidRDefault="00D51995" w:rsidP="008A098A">
      <w:pPr>
        <w:rPr>
          <w:sz w:val="28"/>
          <w:szCs w:val="26"/>
        </w:rPr>
      </w:pPr>
      <w:r>
        <w:rPr>
          <w:sz w:val="28"/>
          <w:szCs w:val="26"/>
        </w:rPr>
        <w:t>Дата выдачи задания «____» ____________ 202</w:t>
      </w:r>
      <w:r w:rsidR="00853290">
        <w:rPr>
          <w:sz w:val="28"/>
          <w:szCs w:val="26"/>
        </w:rPr>
        <w:t>6</w:t>
      </w:r>
      <w:r>
        <w:rPr>
          <w:sz w:val="28"/>
          <w:szCs w:val="26"/>
        </w:rPr>
        <w:t xml:space="preserve"> г.</w:t>
      </w:r>
    </w:p>
    <w:p w14:paraId="216501C5" w14:textId="2C22754E" w:rsidR="00D51995" w:rsidRDefault="00D51995" w:rsidP="008A098A">
      <w:pPr>
        <w:rPr>
          <w:sz w:val="28"/>
          <w:szCs w:val="26"/>
        </w:rPr>
      </w:pPr>
      <w:r>
        <w:rPr>
          <w:sz w:val="28"/>
          <w:szCs w:val="26"/>
        </w:rPr>
        <w:t xml:space="preserve">Срок сдачи законченного дипломного проекта </w:t>
      </w:r>
      <w:proofErr w:type="gramStart"/>
      <w:r>
        <w:rPr>
          <w:sz w:val="28"/>
          <w:szCs w:val="26"/>
        </w:rPr>
        <w:t>«</w:t>
      </w:r>
      <w:r w:rsidRPr="00D51995">
        <w:rPr>
          <w:sz w:val="28"/>
          <w:szCs w:val="26"/>
          <w:u w:val="single"/>
        </w:rPr>
        <w:t xml:space="preserve">  01  </w:t>
      </w:r>
      <w:r>
        <w:rPr>
          <w:sz w:val="28"/>
          <w:szCs w:val="26"/>
        </w:rPr>
        <w:t>»</w:t>
      </w:r>
      <w:proofErr w:type="gramEnd"/>
      <w:r>
        <w:rPr>
          <w:sz w:val="28"/>
          <w:szCs w:val="26"/>
        </w:rPr>
        <w:t xml:space="preserve">  </w:t>
      </w:r>
      <w:r w:rsidRPr="00D51995">
        <w:rPr>
          <w:sz w:val="28"/>
          <w:szCs w:val="26"/>
          <w:u w:val="single"/>
        </w:rPr>
        <w:t xml:space="preserve"> </w:t>
      </w:r>
      <w:r w:rsidR="00FA53DB">
        <w:rPr>
          <w:sz w:val="28"/>
          <w:szCs w:val="26"/>
          <w:u w:val="single"/>
        </w:rPr>
        <w:t xml:space="preserve">  </w:t>
      </w:r>
      <w:r w:rsidRPr="00D51995">
        <w:rPr>
          <w:sz w:val="28"/>
          <w:szCs w:val="26"/>
          <w:u w:val="single"/>
        </w:rPr>
        <w:t xml:space="preserve">  июня </w:t>
      </w:r>
      <w:r w:rsidR="00FA53DB">
        <w:rPr>
          <w:sz w:val="28"/>
          <w:szCs w:val="26"/>
          <w:u w:val="single"/>
        </w:rPr>
        <w:t xml:space="preserve">  </w:t>
      </w:r>
      <w:r w:rsidRPr="00D51995">
        <w:rPr>
          <w:sz w:val="28"/>
          <w:szCs w:val="26"/>
          <w:u w:val="single"/>
        </w:rPr>
        <w:t xml:space="preserve">  </w:t>
      </w:r>
      <w:r>
        <w:rPr>
          <w:sz w:val="28"/>
          <w:szCs w:val="26"/>
        </w:rPr>
        <w:t> 202</w:t>
      </w:r>
      <w:r w:rsidR="00853290">
        <w:rPr>
          <w:sz w:val="28"/>
          <w:szCs w:val="26"/>
        </w:rPr>
        <w:t>6</w:t>
      </w:r>
      <w:r>
        <w:rPr>
          <w:sz w:val="28"/>
          <w:szCs w:val="26"/>
        </w:rPr>
        <w:t xml:space="preserve"> г.</w:t>
      </w:r>
    </w:p>
    <w:p w14:paraId="3B01B30A" w14:textId="77777777" w:rsidR="00D51995" w:rsidRDefault="00D51995" w:rsidP="008A098A">
      <w:pPr>
        <w:rPr>
          <w:sz w:val="28"/>
          <w:szCs w:val="26"/>
        </w:rPr>
      </w:pPr>
    </w:p>
    <w:tbl>
      <w:tblPr>
        <w:tblStyle w:val="a3"/>
        <w:tblW w:w="4945" w:type="pct"/>
        <w:tblLook w:val="04A0" w:firstRow="1" w:lastRow="0" w:firstColumn="1" w:lastColumn="0" w:noHBand="0" w:noVBand="1"/>
      </w:tblPr>
      <w:tblGrid>
        <w:gridCol w:w="4253"/>
        <w:gridCol w:w="2126"/>
        <w:gridCol w:w="285"/>
        <w:gridCol w:w="2587"/>
      </w:tblGrid>
      <w:tr w:rsidR="004E075F" w14:paraId="611515FB" w14:textId="77777777" w:rsidTr="008D5A7D">
        <w:tc>
          <w:tcPr>
            <w:tcW w:w="2299" w:type="pct"/>
            <w:tcBorders>
              <w:top w:val="nil"/>
              <w:left w:val="nil"/>
              <w:bottom w:val="nil"/>
              <w:right w:val="nil"/>
            </w:tcBorders>
          </w:tcPr>
          <w:p w14:paraId="4B3E639E" w14:textId="77777777" w:rsidR="004E075F" w:rsidRDefault="00FA53DB" w:rsidP="008A098A">
            <w:pPr>
              <w:rPr>
                <w:sz w:val="28"/>
                <w:szCs w:val="26"/>
              </w:rPr>
            </w:pPr>
            <w:r>
              <w:rPr>
                <w:sz w:val="28"/>
                <w:szCs w:val="26"/>
              </w:rPr>
              <w:t>Руководитель дипломного</w:t>
            </w:r>
          </w:p>
        </w:tc>
        <w:tc>
          <w:tcPr>
            <w:tcW w:w="1149" w:type="pct"/>
            <w:tcBorders>
              <w:top w:val="nil"/>
              <w:left w:val="nil"/>
              <w:bottom w:val="nil"/>
              <w:right w:val="nil"/>
            </w:tcBorders>
          </w:tcPr>
          <w:p w14:paraId="33808E33" w14:textId="77777777" w:rsidR="004E075F" w:rsidRDefault="004E075F" w:rsidP="008A098A">
            <w:pPr>
              <w:rPr>
                <w:sz w:val="28"/>
                <w:szCs w:val="26"/>
              </w:rPr>
            </w:pPr>
          </w:p>
        </w:tc>
        <w:tc>
          <w:tcPr>
            <w:tcW w:w="154" w:type="pct"/>
            <w:tcBorders>
              <w:top w:val="nil"/>
              <w:left w:val="nil"/>
              <w:bottom w:val="nil"/>
              <w:right w:val="nil"/>
            </w:tcBorders>
          </w:tcPr>
          <w:p w14:paraId="65DC0049" w14:textId="77777777" w:rsidR="004E075F" w:rsidRDefault="004E075F" w:rsidP="008A098A">
            <w:pPr>
              <w:rPr>
                <w:sz w:val="28"/>
                <w:szCs w:val="26"/>
              </w:rPr>
            </w:pPr>
          </w:p>
        </w:tc>
        <w:tc>
          <w:tcPr>
            <w:tcW w:w="1399" w:type="pct"/>
            <w:tcBorders>
              <w:top w:val="nil"/>
              <w:left w:val="nil"/>
              <w:bottom w:val="nil"/>
              <w:right w:val="nil"/>
            </w:tcBorders>
          </w:tcPr>
          <w:p w14:paraId="4403CE7B" w14:textId="77777777" w:rsidR="004E075F" w:rsidRDefault="004E075F" w:rsidP="008A098A">
            <w:pPr>
              <w:rPr>
                <w:sz w:val="28"/>
                <w:szCs w:val="26"/>
              </w:rPr>
            </w:pPr>
          </w:p>
        </w:tc>
      </w:tr>
      <w:tr w:rsidR="009F554F" w14:paraId="49987FCF" w14:textId="77777777" w:rsidTr="008D5A7D">
        <w:tc>
          <w:tcPr>
            <w:tcW w:w="2299" w:type="pct"/>
            <w:tcBorders>
              <w:top w:val="nil"/>
              <w:left w:val="nil"/>
              <w:bottom w:val="nil"/>
              <w:right w:val="nil"/>
            </w:tcBorders>
          </w:tcPr>
          <w:p w14:paraId="00F91B19" w14:textId="77777777" w:rsidR="009F554F" w:rsidRDefault="00FA53DB" w:rsidP="008A098A">
            <w:pPr>
              <w:rPr>
                <w:sz w:val="28"/>
                <w:szCs w:val="26"/>
              </w:rPr>
            </w:pPr>
            <w:r>
              <w:rPr>
                <w:sz w:val="28"/>
                <w:szCs w:val="26"/>
              </w:rPr>
              <w:t>проекта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F914A8C" w14:textId="77777777" w:rsidR="009F554F" w:rsidRDefault="009F554F" w:rsidP="008A098A">
            <w:pPr>
              <w:rPr>
                <w:sz w:val="28"/>
                <w:szCs w:val="26"/>
              </w:rPr>
            </w:pPr>
          </w:p>
        </w:tc>
        <w:tc>
          <w:tcPr>
            <w:tcW w:w="154" w:type="pct"/>
            <w:tcBorders>
              <w:top w:val="nil"/>
              <w:left w:val="nil"/>
              <w:bottom w:val="nil"/>
              <w:right w:val="nil"/>
            </w:tcBorders>
          </w:tcPr>
          <w:p w14:paraId="33E5CD1B" w14:textId="77777777" w:rsidR="009F554F" w:rsidRDefault="009F554F" w:rsidP="008A098A">
            <w:pPr>
              <w:rPr>
                <w:sz w:val="28"/>
                <w:szCs w:val="26"/>
              </w:rPr>
            </w:pPr>
          </w:p>
        </w:tc>
        <w:tc>
          <w:tcPr>
            <w:tcW w:w="1399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FA4793" w14:textId="77777777" w:rsidR="009F554F" w:rsidRPr="004A421D" w:rsidRDefault="00A53F02" w:rsidP="00A53F02">
            <w:pPr>
              <w:jc w:val="center"/>
              <w:rPr>
                <w:sz w:val="28"/>
                <w:szCs w:val="26"/>
              </w:rPr>
            </w:pPr>
            <w:r w:rsidRPr="004A421D">
              <w:rPr>
                <w:sz w:val="28"/>
                <w:szCs w:val="26"/>
              </w:rPr>
              <w:t>П</w:t>
            </w:r>
            <w:r w:rsidR="00E44605" w:rsidRPr="004A421D">
              <w:rPr>
                <w:sz w:val="28"/>
                <w:szCs w:val="26"/>
              </w:rPr>
              <w:t>.</w:t>
            </w:r>
            <w:r w:rsidRPr="004A421D">
              <w:rPr>
                <w:sz w:val="28"/>
                <w:szCs w:val="26"/>
              </w:rPr>
              <w:t>П</w:t>
            </w:r>
            <w:r w:rsidR="00E44605" w:rsidRPr="004A421D">
              <w:rPr>
                <w:sz w:val="28"/>
                <w:szCs w:val="26"/>
              </w:rPr>
              <w:t xml:space="preserve">. </w:t>
            </w:r>
            <w:r w:rsidRPr="004A421D">
              <w:rPr>
                <w:sz w:val="28"/>
                <w:szCs w:val="26"/>
              </w:rPr>
              <w:t>Цветков</w:t>
            </w:r>
          </w:p>
        </w:tc>
      </w:tr>
      <w:tr w:rsidR="00A643EE" w14:paraId="3973F6E2" w14:textId="77777777" w:rsidTr="008D5A7D">
        <w:tc>
          <w:tcPr>
            <w:tcW w:w="2299" w:type="pct"/>
            <w:tcBorders>
              <w:top w:val="nil"/>
              <w:left w:val="nil"/>
              <w:bottom w:val="nil"/>
              <w:right w:val="nil"/>
            </w:tcBorders>
          </w:tcPr>
          <w:p w14:paraId="7A6C04E2" w14:textId="77777777" w:rsidR="00A643EE" w:rsidRDefault="00A643EE" w:rsidP="008A098A">
            <w:pPr>
              <w:rPr>
                <w:sz w:val="28"/>
                <w:szCs w:val="26"/>
              </w:rPr>
            </w:pPr>
          </w:p>
        </w:tc>
        <w:tc>
          <w:tcPr>
            <w:tcW w:w="1149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D044665" w14:textId="77777777" w:rsidR="00A643EE" w:rsidRPr="00A643EE" w:rsidRDefault="00A643EE" w:rsidP="00A643EE">
            <w:pPr>
              <w:jc w:val="center"/>
              <w:rPr>
                <w:sz w:val="20"/>
                <w:szCs w:val="26"/>
              </w:rPr>
            </w:pPr>
            <w:r w:rsidRPr="00A643EE">
              <w:rPr>
                <w:sz w:val="20"/>
                <w:szCs w:val="26"/>
              </w:rPr>
              <w:t>(подпись)</w:t>
            </w:r>
          </w:p>
        </w:tc>
        <w:tc>
          <w:tcPr>
            <w:tcW w:w="154" w:type="pct"/>
            <w:tcBorders>
              <w:top w:val="nil"/>
              <w:left w:val="nil"/>
              <w:bottom w:val="nil"/>
              <w:right w:val="nil"/>
            </w:tcBorders>
          </w:tcPr>
          <w:p w14:paraId="480D4092" w14:textId="77777777" w:rsidR="00A643EE" w:rsidRDefault="00A643EE" w:rsidP="008A098A">
            <w:pPr>
              <w:rPr>
                <w:sz w:val="28"/>
                <w:szCs w:val="26"/>
              </w:rPr>
            </w:pPr>
          </w:p>
        </w:tc>
        <w:tc>
          <w:tcPr>
            <w:tcW w:w="1399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F72FD80" w14:textId="77777777" w:rsidR="00A643EE" w:rsidRPr="00A643EE" w:rsidRDefault="00A643EE" w:rsidP="00A643EE">
            <w:pPr>
              <w:jc w:val="center"/>
              <w:rPr>
                <w:sz w:val="20"/>
                <w:szCs w:val="26"/>
              </w:rPr>
            </w:pPr>
            <w:r w:rsidRPr="00A643EE">
              <w:rPr>
                <w:sz w:val="20"/>
                <w:szCs w:val="26"/>
              </w:rPr>
              <w:t>(инициалы, фамилия)</w:t>
            </w:r>
          </w:p>
        </w:tc>
      </w:tr>
    </w:tbl>
    <w:p w14:paraId="30D31EB5" w14:textId="77777777" w:rsidR="009F554F" w:rsidRDefault="009F554F" w:rsidP="008A098A">
      <w:pPr>
        <w:rPr>
          <w:sz w:val="28"/>
          <w:szCs w:val="26"/>
        </w:rPr>
      </w:pPr>
    </w:p>
    <w:p w14:paraId="2E4DE118" w14:textId="77777777" w:rsidR="009F554F" w:rsidRDefault="005D2731" w:rsidP="008A098A">
      <w:pPr>
        <w:rPr>
          <w:sz w:val="28"/>
          <w:szCs w:val="26"/>
        </w:rPr>
      </w:pPr>
      <w:r>
        <w:rPr>
          <w:sz w:val="28"/>
          <w:szCs w:val="26"/>
        </w:rPr>
        <w:t>Подпись обучающегося _____________________</w:t>
      </w:r>
    </w:p>
    <w:p w14:paraId="7CC1194D" w14:textId="7944B663" w:rsidR="005D2731" w:rsidRDefault="005D2731" w:rsidP="008A098A">
      <w:pPr>
        <w:rPr>
          <w:sz w:val="28"/>
          <w:szCs w:val="26"/>
        </w:rPr>
      </w:pPr>
      <w:proofErr w:type="gramStart"/>
      <w:r>
        <w:rPr>
          <w:sz w:val="28"/>
          <w:szCs w:val="26"/>
        </w:rPr>
        <w:t xml:space="preserve">Дата  </w:t>
      </w:r>
      <w:r w:rsidR="00982636">
        <w:rPr>
          <w:sz w:val="28"/>
          <w:szCs w:val="26"/>
        </w:rPr>
        <w:t>«</w:t>
      </w:r>
      <w:proofErr w:type="gramEnd"/>
      <w:r>
        <w:rPr>
          <w:sz w:val="28"/>
          <w:szCs w:val="26"/>
        </w:rPr>
        <w:t>____</w:t>
      </w:r>
      <w:r w:rsidR="00982636">
        <w:rPr>
          <w:sz w:val="28"/>
          <w:szCs w:val="26"/>
        </w:rPr>
        <w:t>»</w:t>
      </w:r>
      <w:r>
        <w:rPr>
          <w:sz w:val="28"/>
          <w:szCs w:val="26"/>
        </w:rPr>
        <w:t xml:space="preserve"> ______________ 202</w:t>
      </w:r>
      <w:r w:rsidR="00853290">
        <w:rPr>
          <w:sz w:val="28"/>
          <w:szCs w:val="26"/>
        </w:rPr>
        <w:t>6</w:t>
      </w:r>
      <w:r>
        <w:rPr>
          <w:sz w:val="28"/>
          <w:szCs w:val="26"/>
        </w:rPr>
        <w:t xml:space="preserve"> г.</w:t>
      </w:r>
    </w:p>
    <w:sectPr w:rsidR="005D2731" w:rsidSect="008778D7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D18B15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8CC4E84"/>
    <w:multiLevelType w:val="multilevel"/>
    <w:tmpl w:val="AE8E02DA"/>
    <w:lvl w:ilvl="0">
      <w:start w:val="2"/>
      <w:numFmt w:val="decimal"/>
      <w:suff w:val="space"/>
      <w:lvlText w:val="%1"/>
      <w:lvlJc w:val="left"/>
      <w:pPr>
        <w:ind w:left="709" w:firstLine="0"/>
      </w:pPr>
      <w:rPr>
        <w:rFonts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kern w:val="0"/>
        <w:position w:val="0"/>
        <w:sz w:val="24"/>
        <w:szCs w:val="24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space"/>
      <w:lvlText w:val="%1.%2"/>
      <w:lvlJc w:val="left"/>
      <w:pPr>
        <w:ind w:left="284" w:firstLine="0"/>
      </w:pPr>
      <w:rPr>
        <w:rFonts w:ascii="Times New Roman" w:hAnsi="Times New Roman" w:hint="default"/>
        <w:b w:val="0"/>
        <w:i w:val="0"/>
        <w:sz w:val="28"/>
        <w:szCs w:val="24"/>
      </w:rPr>
    </w:lvl>
    <w:lvl w:ilvl="2">
      <w:start w:val="1"/>
      <w:numFmt w:val="decimal"/>
      <w:suff w:val="space"/>
      <w:lvlText w:val="%1.%2.%3"/>
      <w:lvlJc w:val="left"/>
      <w:pPr>
        <w:ind w:left="284" w:firstLine="283"/>
      </w:pPr>
      <w:rPr>
        <w:rFonts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8"/>
        <w:szCs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suff w:val="space"/>
      <w:lvlText w:val="%1.%2.%3.%4"/>
      <w:lvlJc w:val="left"/>
      <w:pPr>
        <w:ind w:left="1260" w:firstLine="0"/>
      </w:pPr>
      <w:rPr>
        <w:rFonts w:hint="default"/>
        <w:b w:val="0"/>
        <w:color w:val="auto"/>
        <w:sz w:val="24"/>
        <w:szCs w:val="24"/>
      </w:rPr>
    </w:lvl>
    <w:lvl w:ilvl="4">
      <w:start w:val="1"/>
      <w:numFmt w:val="decimal"/>
      <w:suff w:val="space"/>
      <w:lvlText w:val="%1.%2.%3.%4.%5"/>
      <w:lvlJc w:val="left"/>
      <w:pPr>
        <w:ind w:left="2138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81"/>
        </w:tabs>
        <w:ind w:left="2581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725"/>
        </w:tabs>
        <w:ind w:left="2725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69"/>
        </w:tabs>
        <w:ind w:left="286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013"/>
        </w:tabs>
        <w:ind w:left="3013" w:hanging="1584"/>
      </w:pPr>
      <w:rPr>
        <w:rFonts w:hint="default"/>
      </w:rPr>
    </w:lvl>
  </w:abstractNum>
  <w:abstractNum w:abstractNumId="2" w15:restartNumberingAfterBreak="0">
    <w:nsid w:val="2BF3426D"/>
    <w:multiLevelType w:val="multilevel"/>
    <w:tmpl w:val="047C8876"/>
    <w:lvl w:ilvl="0">
      <w:start w:val="1"/>
      <w:numFmt w:val="decimal"/>
      <w:suff w:val="space"/>
      <w:lvlText w:val="%1"/>
      <w:lvlJc w:val="left"/>
      <w:pPr>
        <w:ind w:left="284" w:hanging="284"/>
      </w:pPr>
      <w:rPr>
        <w:rFonts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6"/>
        <w:szCs w:val="26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space"/>
      <w:lvlText w:val="%1.%2"/>
      <w:lvlJc w:val="left"/>
      <w:pPr>
        <w:ind w:left="284" w:firstLine="226"/>
      </w:pPr>
      <w:rPr>
        <w:rFonts w:hint="default"/>
        <w:b w:val="0"/>
        <w:i w:val="0"/>
        <w:sz w:val="28"/>
        <w:szCs w:val="28"/>
      </w:rPr>
    </w:lvl>
    <w:lvl w:ilvl="2">
      <w:start w:val="1"/>
      <w:numFmt w:val="decimal"/>
      <w:suff w:val="space"/>
      <w:lvlText w:val="%1.%2.%3"/>
      <w:lvlJc w:val="left"/>
      <w:pPr>
        <w:ind w:left="709" w:firstLine="0"/>
      </w:pPr>
      <w:rPr>
        <w:rFonts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4"/>
        <w:szCs w:val="24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suff w:val="space"/>
      <w:lvlText w:val="%1.%2.%3.%4"/>
      <w:lvlJc w:val="left"/>
      <w:pPr>
        <w:ind w:left="709" w:firstLine="0"/>
      </w:pPr>
      <w:rPr>
        <w:rFonts w:hint="default"/>
        <w:b w:val="0"/>
        <w:sz w:val="24"/>
        <w:szCs w:val="24"/>
      </w:rPr>
    </w:lvl>
    <w:lvl w:ilvl="4">
      <w:start w:val="1"/>
      <w:numFmt w:val="decimal"/>
      <w:suff w:val="space"/>
      <w:lvlText w:val="%1.%2.%3.%4.%5"/>
      <w:lvlJc w:val="left"/>
      <w:pPr>
        <w:ind w:left="2138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81"/>
        </w:tabs>
        <w:ind w:left="2581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725"/>
        </w:tabs>
        <w:ind w:left="2725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69"/>
        </w:tabs>
        <w:ind w:left="286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013"/>
        </w:tabs>
        <w:ind w:left="3013" w:hanging="1584"/>
      </w:pPr>
      <w:rPr>
        <w:rFonts w:hint="default"/>
      </w:rPr>
    </w:lvl>
  </w:abstractNum>
  <w:abstractNum w:abstractNumId="3" w15:restartNumberingAfterBreak="0">
    <w:nsid w:val="52C93FC5"/>
    <w:multiLevelType w:val="multilevel"/>
    <w:tmpl w:val="047C8876"/>
    <w:lvl w:ilvl="0">
      <w:start w:val="1"/>
      <w:numFmt w:val="decimal"/>
      <w:suff w:val="space"/>
      <w:lvlText w:val="%1"/>
      <w:lvlJc w:val="left"/>
      <w:pPr>
        <w:ind w:left="284" w:hanging="284"/>
      </w:pPr>
      <w:rPr>
        <w:rFonts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6"/>
        <w:szCs w:val="26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space"/>
      <w:lvlText w:val="%1.%2"/>
      <w:lvlJc w:val="left"/>
      <w:pPr>
        <w:ind w:left="284" w:firstLine="226"/>
      </w:pPr>
      <w:rPr>
        <w:rFonts w:hint="default"/>
        <w:b w:val="0"/>
        <w:i w:val="0"/>
        <w:sz w:val="28"/>
        <w:szCs w:val="28"/>
      </w:rPr>
    </w:lvl>
    <w:lvl w:ilvl="2">
      <w:start w:val="1"/>
      <w:numFmt w:val="decimal"/>
      <w:suff w:val="space"/>
      <w:lvlText w:val="%1.%2.%3"/>
      <w:lvlJc w:val="left"/>
      <w:pPr>
        <w:ind w:left="709" w:firstLine="0"/>
      </w:pPr>
      <w:rPr>
        <w:rFonts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4"/>
        <w:szCs w:val="24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suff w:val="space"/>
      <w:lvlText w:val="%1.%2.%3.%4"/>
      <w:lvlJc w:val="left"/>
      <w:pPr>
        <w:ind w:left="709" w:firstLine="0"/>
      </w:pPr>
      <w:rPr>
        <w:rFonts w:hint="default"/>
        <w:b w:val="0"/>
        <w:sz w:val="24"/>
        <w:szCs w:val="24"/>
      </w:rPr>
    </w:lvl>
    <w:lvl w:ilvl="4">
      <w:start w:val="1"/>
      <w:numFmt w:val="decimal"/>
      <w:suff w:val="space"/>
      <w:lvlText w:val="%1.%2.%3.%4.%5"/>
      <w:lvlJc w:val="left"/>
      <w:pPr>
        <w:ind w:left="2138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81"/>
        </w:tabs>
        <w:ind w:left="2581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725"/>
        </w:tabs>
        <w:ind w:left="2725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69"/>
        </w:tabs>
        <w:ind w:left="286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013"/>
        </w:tabs>
        <w:ind w:left="3013" w:hanging="1584"/>
      </w:pPr>
      <w:rPr>
        <w:rFonts w:hint="default"/>
      </w:rPr>
    </w:lvl>
  </w:abstractNum>
  <w:abstractNum w:abstractNumId="4" w15:restartNumberingAfterBreak="0">
    <w:nsid w:val="5B6F77E4"/>
    <w:multiLevelType w:val="multilevel"/>
    <w:tmpl w:val="697C2286"/>
    <w:lvl w:ilvl="0">
      <w:start w:val="1"/>
      <w:numFmt w:val="decimal"/>
      <w:suff w:val="space"/>
      <w:lvlText w:val="%1"/>
      <w:lvlJc w:val="left"/>
      <w:pPr>
        <w:ind w:left="709" w:firstLine="0"/>
      </w:pPr>
      <w:rPr>
        <w:rFonts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kern w:val="0"/>
        <w:position w:val="0"/>
        <w:sz w:val="24"/>
        <w:szCs w:val="24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space"/>
      <w:lvlText w:val="%1.%2"/>
      <w:lvlJc w:val="left"/>
      <w:pPr>
        <w:ind w:left="284" w:firstLine="0"/>
      </w:pPr>
      <w:rPr>
        <w:rFonts w:ascii="Times New Roman" w:hAnsi="Times New Roman" w:hint="default"/>
        <w:b w:val="0"/>
        <w:i w:val="0"/>
        <w:sz w:val="28"/>
        <w:szCs w:val="24"/>
      </w:rPr>
    </w:lvl>
    <w:lvl w:ilvl="2">
      <w:start w:val="1"/>
      <w:numFmt w:val="decimal"/>
      <w:suff w:val="space"/>
      <w:lvlText w:val="%1.%2.%3"/>
      <w:lvlJc w:val="left"/>
      <w:pPr>
        <w:ind w:left="284" w:firstLine="283"/>
      </w:pPr>
      <w:rPr>
        <w:rFonts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8"/>
        <w:szCs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suff w:val="space"/>
      <w:lvlText w:val="%1.%2.%3.%4"/>
      <w:lvlJc w:val="left"/>
      <w:pPr>
        <w:ind w:left="1260" w:firstLine="0"/>
      </w:pPr>
      <w:rPr>
        <w:rFonts w:hint="default"/>
        <w:b w:val="0"/>
        <w:color w:val="auto"/>
        <w:sz w:val="24"/>
        <w:szCs w:val="24"/>
      </w:rPr>
    </w:lvl>
    <w:lvl w:ilvl="4">
      <w:start w:val="1"/>
      <w:numFmt w:val="decimal"/>
      <w:suff w:val="space"/>
      <w:lvlText w:val="%1.%2.%3.%4.%5"/>
      <w:lvlJc w:val="left"/>
      <w:pPr>
        <w:ind w:left="2138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81"/>
        </w:tabs>
        <w:ind w:left="2581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725"/>
        </w:tabs>
        <w:ind w:left="2725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69"/>
        </w:tabs>
        <w:ind w:left="286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013"/>
        </w:tabs>
        <w:ind w:left="3013" w:hanging="1584"/>
      </w:pPr>
      <w:rPr>
        <w:rFonts w:hint="default"/>
      </w:rPr>
    </w:lvl>
  </w:abstractNum>
  <w:abstractNum w:abstractNumId="5" w15:restartNumberingAfterBreak="0">
    <w:nsid w:val="715D40BD"/>
    <w:multiLevelType w:val="hybridMultilevel"/>
    <w:tmpl w:val="0C0EF1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5851052">
    <w:abstractNumId w:val="2"/>
  </w:num>
  <w:num w:numId="2" w16cid:durableId="1944805585">
    <w:abstractNumId w:val="4"/>
  </w:num>
  <w:num w:numId="3" w16cid:durableId="54083152">
    <w:abstractNumId w:val="1"/>
  </w:num>
  <w:num w:numId="4" w16cid:durableId="626089186">
    <w:abstractNumId w:val="3"/>
  </w:num>
  <w:num w:numId="5" w16cid:durableId="282081106">
    <w:abstractNumId w:val="0"/>
  </w:num>
  <w:num w:numId="6" w16cid:durableId="12041775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mirrorMargin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0DA4"/>
    <w:rsid w:val="00014B12"/>
    <w:rsid w:val="00062528"/>
    <w:rsid w:val="00063517"/>
    <w:rsid w:val="00066106"/>
    <w:rsid w:val="00073813"/>
    <w:rsid w:val="000822FB"/>
    <w:rsid w:val="000850B9"/>
    <w:rsid w:val="000901BC"/>
    <w:rsid w:val="00093F1D"/>
    <w:rsid w:val="000A132E"/>
    <w:rsid w:val="000A5141"/>
    <w:rsid w:val="000D6692"/>
    <w:rsid w:val="000E145D"/>
    <w:rsid w:val="000E2AFA"/>
    <w:rsid w:val="000F388B"/>
    <w:rsid w:val="00101B82"/>
    <w:rsid w:val="00107B05"/>
    <w:rsid w:val="0011223C"/>
    <w:rsid w:val="00115F46"/>
    <w:rsid w:val="0011650F"/>
    <w:rsid w:val="001178A4"/>
    <w:rsid w:val="00125AB0"/>
    <w:rsid w:val="001260DC"/>
    <w:rsid w:val="00137A97"/>
    <w:rsid w:val="00142940"/>
    <w:rsid w:val="00144AE6"/>
    <w:rsid w:val="00154A97"/>
    <w:rsid w:val="0016601A"/>
    <w:rsid w:val="001737A6"/>
    <w:rsid w:val="001859E4"/>
    <w:rsid w:val="00190C34"/>
    <w:rsid w:val="00190F6E"/>
    <w:rsid w:val="0019349D"/>
    <w:rsid w:val="001959A8"/>
    <w:rsid w:val="001B36E6"/>
    <w:rsid w:val="001C000C"/>
    <w:rsid w:val="001C11EE"/>
    <w:rsid w:val="001C4D2F"/>
    <w:rsid w:val="001C5E13"/>
    <w:rsid w:val="001D7DFA"/>
    <w:rsid w:val="001E3CB8"/>
    <w:rsid w:val="001F2F7B"/>
    <w:rsid w:val="001F63FA"/>
    <w:rsid w:val="00204B73"/>
    <w:rsid w:val="0021007E"/>
    <w:rsid w:val="00211DBE"/>
    <w:rsid w:val="00250E95"/>
    <w:rsid w:val="00252920"/>
    <w:rsid w:val="00266CD7"/>
    <w:rsid w:val="00271B1D"/>
    <w:rsid w:val="00292697"/>
    <w:rsid w:val="002A2424"/>
    <w:rsid w:val="002A451C"/>
    <w:rsid w:val="002C440F"/>
    <w:rsid w:val="002D3B9D"/>
    <w:rsid w:val="00305590"/>
    <w:rsid w:val="003354A2"/>
    <w:rsid w:val="0034303C"/>
    <w:rsid w:val="003548F3"/>
    <w:rsid w:val="003557CB"/>
    <w:rsid w:val="00357F11"/>
    <w:rsid w:val="00363ADA"/>
    <w:rsid w:val="0037043D"/>
    <w:rsid w:val="00373C2A"/>
    <w:rsid w:val="00376EBC"/>
    <w:rsid w:val="003842CE"/>
    <w:rsid w:val="00385E85"/>
    <w:rsid w:val="003861B4"/>
    <w:rsid w:val="00386985"/>
    <w:rsid w:val="00391CED"/>
    <w:rsid w:val="003920AC"/>
    <w:rsid w:val="00396BBE"/>
    <w:rsid w:val="00397287"/>
    <w:rsid w:val="003A0C77"/>
    <w:rsid w:val="003A758C"/>
    <w:rsid w:val="003B4954"/>
    <w:rsid w:val="003B7EFA"/>
    <w:rsid w:val="003C7EFE"/>
    <w:rsid w:val="003E06BD"/>
    <w:rsid w:val="003E588B"/>
    <w:rsid w:val="003F1E26"/>
    <w:rsid w:val="003F5DE5"/>
    <w:rsid w:val="00402ED2"/>
    <w:rsid w:val="00411E00"/>
    <w:rsid w:val="00415273"/>
    <w:rsid w:val="00416CA5"/>
    <w:rsid w:val="00422DD6"/>
    <w:rsid w:val="00424474"/>
    <w:rsid w:val="00436B28"/>
    <w:rsid w:val="0044564A"/>
    <w:rsid w:val="00446BAC"/>
    <w:rsid w:val="004532F2"/>
    <w:rsid w:val="00461587"/>
    <w:rsid w:val="00463850"/>
    <w:rsid w:val="00466396"/>
    <w:rsid w:val="004742AB"/>
    <w:rsid w:val="004753BE"/>
    <w:rsid w:val="004835A1"/>
    <w:rsid w:val="00483C64"/>
    <w:rsid w:val="00485D21"/>
    <w:rsid w:val="00490687"/>
    <w:rsid w:val="0049676E"/>
    <w:rsid w:val="004A421D"/>
    <w:rsid w:val="004E075F"/>
    <w:rsid w:val="004F4A3A"/>
    <w:rsid w:val="005009A9"/>
    <w:rsid w:val="0050307C"/>
    <w:rsid w:val="005050F8"/>
    <w:rsid w:val="0051254D"/>
    <w:rsid w:val="00524026"/>
    <w:rsid w:val="005440E8"/>
    <w:rsid w:val="00552ED6"/>
    <w:rsid w:val="005571D4"/>
    <w:rsid w:val="00570A94"/>
    <w:rsid w:val="00585E4A"/>
    <w:rsid w:val="005A1C5A"/>
    <w:rsid w:val="005A4A5D"/>
    <w:rsid w:val="005C6F5E"/>
    <w:rsid w:val="005D0070"/>
    <w:rsid w:val="005D2731"/>
    <w:rsid w:val="005D55B1"/>
    <w:rsid w:val="005E3EA7"/>
    <w:rsid w:val="005F05C8"/>
    <w:rsid w:val="00613401"/>
    <w:rsid w:val="00623789"/>
    <w:rsid w:val="00623944"/>
    <w:rsid w:val="006241AA"/>
    <w:rsid w:val="00626EA4"/>
    <w:rsid w:val="00635A5A"/>
    <w:rsid w:val="00640BD3"/>
    <w:rsid w:val="00643F18"/>
    <w:rsid w:val="0064799C"/>
    <w:rsid w:val="006565A1"/>
    <w:rsid w:val="006B6B46"/>
    <w:rsid w:val="006B78F6"/>
    <w:rsid w:val="006C05D5"/>
    <w:rsid w:val="006D144D"/>
    <w:rsid w:val="006D2A1F"/>
    <w:rsid w:val="006D5DB7"/>
    <w:rsid w:val="006F7FF2"/>
    <w:rsid w:val="00700DA4"/>
    <w:rsid w:val="00701EEE"/>
    <w:rsid w:val="00702E52"/>
    <w:rsid w:val="00707BE8"/>
    <w:rsid w:val="0071313C"/>
    <w:rsid w:val="00716B91"/>
    <w:rsid w:val="00736D88"/>
    <w:rsid w:val="00737EDE"/>
    <w:rsid w:val="00747B93"/>
    <w:rsid w:val="00774D03"/>
    <w:rsid w:val="00775CC4"/>
    <w:rsid w:val="0077773A"/>
    <w:rsid w:val="007877AA"/>
    <w:rsid w:val="007A2070"/>
    <w:rsid w:val="007A3F56"/>
    <w:rsid w:val="007A76F0"/>
    <w:rsid w:val="007A7C14"/>
    <w:rsid w:val="007B46F0"/>
    <w:rsid w:val="007B5D87"/>
    <w:rsid w:val="007D3F48"/>
    <w:rsid w:val="007D5FBC"/>
    <w:rsid w:val="007E5AF0"/>
    <w:rsid w:val="007F36F5"/>
    <w:rsid w:val="008145D0"/>
    <w:rsid w:val="00820B48"/>
    <w:rsid w:val="008217DD"/>
    <w:rsid w:val="00824C97"/>
    <w:rsid w:val="00826770"/>
    <w:rsid w:val="008352C9"/>
    <w:rsid w:val="008377E6"/>
    <w:rsid w:val="00853290"/>
    <w:rsid w:val="0086333B"/>
    <w:rsid w:val="008760EB"/>
    <w:rsid w:val="008778D7"/>
    <w:rsid w:val="00887A91"/>
    <w:rsid w:val="00892A1D"/>
    <w:rsid w:val="008A098A"/>
    <w:rsid w:val="008B28CE"/>
    <w:rsid w:val="008B5C62"/>
    <w:rsid w:val="008C02F7"/>
    <w:rsid w:val="008C2600"/>
    <w:rsid w:val="008D0696"/>
    <w:rsid w:val="008D5A7D"/>
    <w:rsid w:val="008E5C25"/>
    <w:rsid w:val="00906F1B"/>
    <w:rsid w:val="009145A2"/>
    <w:rsid w:val="00915F2E"/>
    <w:rsid w:val="00972AD1"/>
    <w:rsid w:val="009765D2"/>
    <w:rsid w:val="00982636"/>
    <w:rsid w:val="00993AEE"/>
    <w:rsid w:val="009A56D3"/>
    <w:rsid w:val="009A5886"/>
    <w:rsid w:val="009A61BD"/>
    <w:rsid w:val="009B19F0"/>
    <w:rsid w:val="009C52C5"/>
    <w:rsid w:val="009D4973"/>
    <w:rsid w:val="009D7E1C"/>
    <w:rsid w:val="009E210F"/>
    <w:rsid w:val="009E6DA5"/>
    <w:rsid w:val="009F554F"/>
    <w:rsid w:val="00A07532"/>
    <w:rsid w:val="00A207C5"/>
    <w:rsid w:val="00A25C72"/>
    <w:rsid w:val="00A47246"/>
    <w:rsid w:val="00A53F02"/>
    <w:rsid w:val="00A625E5"/>
    <w:rsid w:val="00A64054"/>
    <w:rsid w:val="00A643EE"/>
    <w:rsid w:val="00A71480"/>
    <w:rsid w:val="00A73C42"/>
    <w:rsid w:val="00A769E9"/>
    <w:rsid w:val="00A8036E"/>
    <w:rsid w:val="00A806C4"/>
    <w:rsid w:val="00A93907"/>
    <w:rsid w:val="00AA00FE"/>
    <w:rsid w:val="00AA01C4"/>
    <w:rsid w:val="00AA60ED"/>
    <w:rsid w:val="00AB3342"/>
    <w:rsid w:val="00AE2C8B"/>
    <w:rsid w:val="00AE53A2"/>
    <w:rsid w:val="00AF1399"/>
    <w:rsid w:val="00B0110F"/>
    <w:rsid w:val="00B0313A"/>
    <w:rsid w:val="00B0490D"/>
    <w:rsid w:val="00B076B0"/>
    <w:rsid w:val="00B11AEC"/>
    <w:rsid w:val="00B220C0"/>
    <w:rsid w:val="00B229BB"/>
    <w:rsid w:val="00B26FAB"/>
    <w:rsid w:val="00B36C5D"/>
    <w:rsid w:val="00B40439"/>
    <w:rsid w:val="00B40F60"/>
    <w:rsid w:val="00B44A56"/>
    <w:rsid w:val="00B46609"/>
    <w:rsid w:val="00B51E3B"/>
    <w:rsid w:val="00B54B90"/>
    <w:rsid w:val="00B741CF"/>
    <w:rsid w:val="00B95671"/>
    <w:rsid w:val="00B9582E"/>
    <w:rsid w:val="00B9713E"/>
    <w:rsid w:val="00B974CE"/>
    <w:rsid w:val="00BA5455"/>
    <w:rsid w:val="00BA5761"/>
    <w:rsid w:val="00BD1DD3"/>
    <w:rsid w:val="00BD407F"/>
    <w:rsid w:val="00C267E9"/>
    <w:rsid w:val="00C27876"/>
    <w:rsid w:val="00C40FFE"/>
    <w:rsid w:val="00C47F4A"/>
    <w:rsid w:val="00C53FC7"/>
    <w:rsid w:val="00C56511"/>
    <w:rsid w:val="00C577CE"/>
    <w:rsid w:val="00C64E37"/>
    <w:rsid w:val="00C76680"/>
    <w:rsid w:val="00C90699"/>
    <w:rsid w:val="00CA299B"/>
    <w:rsid w:val="00CB6387"/>
    <w:rsid w:val="00CC3142"/>
    <w:rsid w:val="00CC4B74"/>
    <w:rsid w:val="00CD4AED"/>
    <w:rsid w:val="00CD4C64"/>
    <w:rsid w:val="00CE767E"/>
    <w:rsid w:val="00D00F9B"/>
    <w:rsid w:val="00D07A8E"/>
    <w:rsid w:val="00D233EB"/>
    <w:rsid w:val="00D32849"/>
    <w:rsid w:val="00D35070"/>
    <w:rsid w:val="00D368BF"/>
    <w:rsid w:val="00D37A6A"/>
    <w:rsid w:val="00D40CFC"/>
    <w:rsid w:val="00D51995"/>
    <w:rsid w:val="00D536DD"/>
    <w:rsid w:val="00D61D2D"/>
    <w:rsid w:val="00D8273A"/>
    <w:rsid w:val="00D82B43"/>
    <w:rsid w:val="00DA07DD"/>
    <w:rsid w:val="00DA4631"/>
    <w:rsid w:val="00DA5BDC"/>
    <w:rsid w:val="00DB2D5C"/>
    <w:rsid w:val="00DB31E9"/>
    <w:rsid w:val="00DB3D57"/>
    <w:rsid w:val="00DB5F91"/>
    <w:rsid w:val="00DB6EF6"/>
    <w:rsid w:val="00DC5CCA"/>
    <w:rsid w:val="00DD2C46"/>
    <w:rsid w:val="00DD6F75"/>
    <w:rsid w:val="00DD7ADF"/>
    <w:rsid w:val="00E01E82"/>
    <w:rsid w:val="00E15CC3"/>
    <w:rsid w:val="00E365A5"/>
    <w:rsid w:val="00E41521"/>
    <w:rsid w:val="00E44605"/>
    <w:rsid w:val="00E52F3E"/>
    <w:rsid w:val="00E545E3"/>
    <w:rsid w:val="00E62C91"/>
    <w:rsid w:val="00E63498"/>
    <w:rsid w:val="00E646DA"/>
    <w:rsid w:val="00E81AC0"/>
    <w:rsid w:val="00EA1178"/>
    <w:rsid w:val="00EA465E"/>
    <w:rsid w:val="00EB3895"/>
    <w:rsid w:val="00EC3F3C"/>
    <w:rsid w:val="00EE4118"/>
    <w:rsid w:val="00F03F2D"/>
    <w:rsid w:val="00F06573"/>
    <w:rsid w:val="00F101BF"/>
    <w:rsid w:val="00F33F00"/>
    <w:rsid w:val="00F40C81"/>
    <w:rsid w:val="00F53290"/>
    <w:rsid w:val="00F872AE"/>
    <w:rsid w:val="00F900B9"/>
    <w:rsid w:val="00F956EE"/>
    <w:rsid w:val="00F95AF3"/>
    <w:rsid w:val="00FA1FBE"/>
    <w:rsid w:val="00FA412F"/>
    <w:rsid w:val="00FA53DB"/>
    <w:rsid w:val="00FC503E"/>
    <w:rsid w:val="00FD5D16"/>
    <w:rsid w:val="00FF2277"/>
    <w:rsid w:val="00FF484A"/>
    <w:rsid w:val="00FF61A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33B38BF"/>
  <w15:docId w15:val="{A702E8A0-CFC5-4580-8E71-79D1D5A10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842CE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190C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Bullet"/>
    <w:basedOn w:val="a"/>
    <w:rsid w:val="00AA01C4"/>
  </w:style>
  <w:style w:type="paragraph" w:styleId="a5">
    <w:name w:val="List Paragraph"/>
    <w:basedOn w:val="a"/>
    <w:uiPriority w:val="34"/>
    <w:qFormat/>
    <w:rsid w:val="00570A94"/>
    <w:pPr>
      <w:ind w:left="720"/>
      <w:contextualSpacing/>
    </w:pPr>
  </w:style>
  <w:style w:type="character" w:styleId="a6">
    <w:name w:val="Emphasis"/>
    <w:qFormat/>
    <w:rsid w:val="0049068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002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R:\My%20Drive\%23%20&#1044;&#1080;&#1087;&#1083;&#1086;&#1084;&#1085;&#1086;&#1077;%20&#1087;&#1088;&#1086;&#1077;&#1082;&#1090;&#1080;&#1088;&#1086;&#1074;&#1072;&#1085;&#1080;&#1077;%20&#1074;&#1089;&#1077;%20&#1092;&#1072;&#1081;&#1083;&#1099;\&#1060;&#1086;&#1088;&#1084;&#1099;%20&#1076;&#1083;&#1103;%20&#1089;&#1090;&#1091;&#1076;&#1077;&#1085;&#1090;&#1086;&#1074;%20&#1057;&#1058;&#1055;%202024\02_&#1058;&#1077;&#1093;&#1085;&#1080;&#1095;&#1077;&#1089;&#1082;&#1086;&#1077;%20&#1079;&#1072;&#1076;&#1072;&#1085;&#1080;&#1077;\&#1058;&#1047;%20&#1087;&#1088;&#1086;&#1077;&#1082;&#109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7F817E-50B4-4B9E-930C-96E8FE9D5C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ТЗ проект.dotx</Template>
  <TotalTime>122</TotalTime>
  <Pages>2</Pages>
  <Words>482</Words>
  <Characters>2751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Республики Беларусь</vt:lpstr>
    </vt:vector>
  </TitlesOfParts>
  <Company>AD</Company>
  <LinksUpToDate>false</LinksUpToDate>
  <CharactersWithSpaces>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Республики Беларусь</dc:title>
  <dc:creator>Lex69</dc:creator>
  <cp:lastModifiedBy>lex69</cp:lastModifiedBy>
  <cp:revision>18</cp:revision>
  <cp:lastPrinted>2026-02-16T08:18:00Z</cp:lastPrinted>
  <dcterms:created xsi:type="dcterms:W3CDTF">2026-02-05T16:20:00Z</dcterms:created>
  <dcterms:modified xsi:type="dcterms:W3CDTF">2026-02-26T13:32:00Z</dcterms:modified>
</cp:coreProperties>
</file>