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C472" w14:textId="77777777" w:rsidR="00CC3DE3" w:rsidRDefault="00CC3DE3" w:rsidP="00946AA5">
      <w:pPr>
        <w:ind w:firstLine="0"/>
      </w:pPr>
    </w:p>
    <w:p w14:paraId="4E604472" w14:textId="77777777" w:rsidR="00946AA5" w:rsidRDefault="00946AA5" w:rsidP="00946AA5">
      <w:pPr>
        <w:ind w:firstLine="0"/>
      </w:pPr>
    </w:p>
    <w:p w14:paraId="5E2EACFE" w14:textId="77777777" w:rsidR="00946AA5" w:rsidRDefault="00946AA5" w:rsidP="00946AA5">
      <w:pPr>
        <w:ind w:firstLine="0"/>
      </w:pPr>
    </w:p>
    <w:p w14:paraId="3FAF7579" w14:textId="77777777" w:rsidR="00946AA5" w:rsidRDefault="00946AA5" w:rsidP="00946AA5">
      <w:pPr>
        <w:ind w:firstLine="0"/>
      </w:pPr>
    </w:p>
    <w:p w14:paraId="493A7DB2" w14:textId="77777777" w:rsidR="00946AA5" w:rsidRDefault="00946AA5" w:rsidP="00946AA5">
      <w:pPr>
        <w:ind w:firstLine="0"/>
      </w:pPr>
    </w:p>
    <w:p w14:paraId="63F4EE3A" w14:textId="77777777" w:rsidR="00946AA5" w:rsidRDefault="00946AA5" w:rsidP="00946AA5">
      <w:pPr>
        <w:ind w:firstLine="0"/>
      </w:pPr>
    </w:p>
    <w:p w14:paraId="46641BBC" w14:textId="77777777" w:rsidR="00946AA5" w:rsidRDefault="00946AA5" w:rsidP="00946AA5">
      <w:pPr>
        <w:ind w:firstLine="0"/>
      </w:pPr>
    </w:p>
    <w:p w14:paraId="0988CE05" w14:textId="77777777" w:rsidR="00946AA5" w:rsidRDefault="00946AA5" w:rsidP="00946AA5">
      <w:pPr>
        <w:ind w:firstLine="0"/>
      </w:pPr>
    </w:p>
    <w:p w14:paraId="60545DAC" w14:textId="77777777" w:rsidR="00946AA5" w:rsidRDefault="00946AA5" w:rsidP="00946AA5">
      <w:pPr>
        <w:ind w:firstLine="0"/>
      </w:pPr>
    </w:p>
    <w:p w14:paraId="1F9A70BE" w14:textId="77777777" w:rsidR="00946AA5" w:rsidRDefault="00946AA5" w:rsidP="00946AA5">
      <w:pPr>
        <w:ind w:firstLine="0"/>
      </w:pPr>
    </w:p>
    <w:p w14:paraId="02E3FA06" w14:textId="77777777" w:rsidR="00946AA5" w:rsidRDefault="00946AA5" w:rsidP="00946AA5">
      <w:pPr>
        <w:ind w:firstLine="0"/>
      </w:pPr>
    </w:p>
    <w:p w14:paraId="7EFB7937" w14:textId="77777777" w:rsidR="00946AA5" w:rsidRDefault="00946AA5" w:rsidP="00946AA5">
      <w:pPr>
        <w:ind w:firstLine="0"/>
      </w:pPr>
    </w:p>
    <w:p w14:paraId="1066264D" w14:textId="77777777" w:rsidR="00946AA5" w:rsidRDefault="00946AA5" w:rsidP="00946AA5">
      <w:pPr>
        <w:ind w:firstLine="0"/>
      </w:pPr>
    </w:p>
    <w:p w14:paraId="39D810FE" w14:textId="77777777" w:rsidR="00946AA5" w:rsidRDefault="00946AA5" w:rsidP="00946AA5">
      <w:pPr>
        <w:ind w:firstLine="0"/>
      </w:pPr>
    </w:p>
    <w:p w14:paraId="3110C2E1" w14:textId="77777777" w:rsidR="00946AA5" w:rsidRDefault="00946AA5" w:rsidP="00946AA5">
      <w:pPr>
        <w:ind w:firstLine="0"/>
      </w:pPr>
    </w:p>
    <w:p w14:paraId="6B110D13" w14:textId="77777777" w:rsidR="00946AA5" w:rsidRDefault="00946AA5" w:rsidP="00946AA5">
      <w:pPr>
        <w:ind w:firstLine="0"/>
      </w:pPr>
    </w:p>
    <w:p w14:paraId="082F7BDB" w14:textId="77777777" w:rsidR="00946AA5" w:rsidRDefault="00946AA5" w:rsidP="00946AA5">
      <w:pPr>
        <w:ind w:firstLine="0"/>
      </w:pPr>
    </w:p>
    <w:p w14:paraId="20AF2E0B" w14:textId="77777777" w:rsidR="00946AA5" w:rsidRDefault="00946AA5" w:rsidP="00946AA5">
      <w:pPr>
        <w:ind w:firstLine="0"/>
      </w:pPr>
    </w:p>
    <w:p w14:paraId="7B861949" w14:textId="77777777" w:rsidR="00946AA5" w:rsidRDefault="00946AA5" w:rsidP="00946AA5">
      <w:pPr>
        <w:ind w:firstLine="0"/>
      </w:pPr>
    </w:p>
    <w:p w14:paraId="6284F5AF" w14:textId="77777777" w:rsidR="00946AA5" w:rsidRDefault="00946AA5" w:rsidP="00946AA5">
      <w:pPr>
        <w:ind w:firstLine="0"/>
      </w:pPr>
    </w:p>
    <w:p w14:paraId="21D237A2" w14:textId="77777777" w:rsidR="00946AA5" w:rsidRDefault="00946AA5" w:rsidP="00946AA5">
      <w:pPr>
        <w:ind w:firstLine="0"/>
      </w:pPr>
    </w:p>
    <w:p w14:paraId="18ACFB66" w14:textId="77777777" w:rsidR="00946AA5" w:rsidRDefault="00946AA5" w:rsidP="00946AA5">
      <w:pPr>
        <w:ind w:firstLine="0"/>
      </w:pPr>
    </w:p>
    <w:p w14:paraId="3F353EB6" w14:textId="77777777" w:rsidR="00946AA5" w:rsidRDefault="00946AA5" w:rsidP="00946AA5">
      <w:pPr>
        <w:ind w:firstLine="0"/>
      </w:pPr>
    </w:p>
    <w:p w14:paraId="78B3B0F8" w14:textId="77777777" w:rsidR="00946AA5" w:rsidRDefault="00946AA5" w:rsidP="00946AA5">
      <w:pPr>
        <w:ind w:firstLine="0"/>
      </w:pPr>
    </w:p>
    <w:p w14:paraId="29A1893E" w14:textId="77777777" w:rsidR="00946AA5" w:rsidRDefault="00946AA5" w:rsidP="00946AA5">
      <w:pPr>
        <w:ind w:firstLine="0"/>
      </w:pPr>
    </w:p>
    <w:p w14:paraId="351ACF10" w14:textId="77777777" w:rsidR="00946AA5" w:rsidRDefault="00946AA5" w:rsidP="00946AA5">
      <w:pPr>
        <w:ind w:firstLine="0"/>
      </w:pPr>
    </w:p>
    <w:p w14:paraId="608673D9" w14:textId="77777777" w:rsidR="00946AA5" w:rsidRDefault="00946AA5" w:rsidP="00946AA5">
      <w:pPr>
        <w:ind w:firstLine="0"/>
      </w:pPr>
    </w:p>
    <w:p w14:paraId="21174046" w14:textId="77777777" w:rsidR="00946AA5" w:rsidRDefault="00946AA5" w:rsidP="00946AA5">
      <w:pPr>
        <w:ind w:firstLine="0"/>
      </w:pPr>
    </w:p>
    <w:p w14:paraId="4AC9F41B" w14:textId="77777777" w:rsidR="00946AA5" w:rsidRDefault="00946AA5" w:rsidP="00946AA5">
      <w:pPr>
        <w:ind w:firstLine="0"/>
      </w:pPr>
    </w:p>
    <w:p w14:paraId="40A68FF1" w14:textId="77777777" w:rsidR="00946AA5" w:rsidRDefault="00946AA5" w:rsidP="00946AA5">
      <w:pPr>
        <w:ind w:firstLine="0"/>
      </w:pPr>
    </w:p>
    <w:p w14:paraId="50ECEC1D" w14:textId="77777777" w:rsidR="00946AA5" w:rsidRDefault="00946AA5" w:rsidP="00946AA5">
      <w:pPr>
        <w:ind w:firstLine="0"/>
      </w:pPr>
    </w:p>
    <w:p w14:paraId="2C2AED07" w14:textId="77777777" w:rsidR="00946AA5" w:rsidRDefault="00946AA5" w:rsidP="00946AA5">
      <w:pPr>
        <w:ind w:firstLine="0"/>
      </w:pPr>
    </w:p>
    <w:p w14:paraId="05D3ECE1" w14:textId="77777777" w:rsidR="00F45604" w:rsidRDefault="00F45604" w:rsidP="00946AA5">
      <w:pPr>
        <w:ind w:firstLine="0"/>
      </w:pPr>
    </w:p>
    <w:p w14:paraId="2E332438" w14:textId="77777777" w:rsidR="00946AA5" w:rsidRDefault="00946AA5" w:rsidP="00946AA5">
      <w:pPr>
        <w:ind w:firstLine="0"/>
      </w:pPr>
    </w:p>
    <w:p w14:paraId="7B013FD2" w14:textId="77777777" w:rsidR="00946AA5" w:rsidRDefault="00946AA5" w:rsidP="00946AA5">
      <w:pPr>
        <w:ind w:firstLine="0"/>
      </w:pPr>
    </w:p>
    <w:p w14:paraId="79FA666D" w14:textId="77777777" w:rsidR="00946AA5" w:rsidRDefault="00946AA5" w:rsidP="00946AA5">
      <w:pPr>
        <w:ind w:firstLine="0"/>
      </w:pPr>
      <w:r>
        <w:t>Решением рабочей комиссии</w:t>
      </w:r>
    </w:p>
    <w:p w14:paraId="16386FA4" w14:textId="77777777" w:rsidR="00946AA5" w:rsidRDefault="00946AA5" w:rsidP="00946AA5">
      <w:pPr>
        <w:ind w:firstLine="0"/>
      </w:pPr>
      <w:r>
        <w:t>допущен</w:t>
      </w:r>
      <w:r w:rsidR="006C5EDB">
        <w:t>(а)</w:t>
      </w:r>
      <w:r>
        <w:t xml:space="preserve"> к защите дипломно</w:t>
      </w:r>
      <w:r w:rsidR="00BF3894">
        <w:t>го</w:t>
      </w:r>
      <w:r>
        <w:t xml:space="preserve"> </w:t>
      </w:r>
      <w:r w:rsidR="00BF3894">
        <w:t>проекта</w:t>
      </w:r>
    </w:p>
    <w:p w14:paraId="70347C6C" w14:textId="77777777" w:rsidR="00946AA5" w:rsidRDefault="00946AA5" w:rsidP="006618D0">
      <w:pPr>
        <w:spacing w:before="240"/>
        <w:ind w:firstLine="0"/>
      </w:pPr>
      <w:r>
        <w:t>_______________ ( ________________</w:t>
      </w:r>
      <w:r w:rsidR="00BE30A5">
        <w:t>_</w:t>
      </w:r>
      <w:r>
        <w:t>__ )</w:t>
      </w:r>
    </w:p>
    <w:p w14:paraId="28964089" w14:textId="77777777" w:rsidR="00946AA5" w:rsidRPr="00BE30A5" w:rsidRDefault="00BE30A5" w:rsidP="00BE30A5">
      <w:pPr>
        <w:ind w:firstLine="708"/>
        <w:rPr>
          <w:sz w:val="16"/>
        </w:rPr>
      </w:pPr>
      <w:r w:rsidRPr="00BE30A5">
        <w:rPr>
          <w:sz w:val="16"/>
        </w:rPr>
        <w:t>Подпись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 w:rsidR="00E80706" w:rsidRPr="0042381D">
        <w:rPr>
          <w:sz w:val="16"/>
        </w:rPr>
        <w:t xml:space="preserve">        </w:t>
      </w:r>
      <w:r w:rsidRPr="00BE30A5">
        <w:rPr>
          <w:sz w:val="16"/>
        </w:rPr>
        <w:t>Инициалы и фамилия</w:t>
      </w:r>
    </w:p>
    <w:p w14:paraId="273680A4" w14:textId="77777777" w:rsidR="00946AA5" w:rsidRDefault="00946AA5" w:rsidP="00946AA5">
      <w:pPr>
        <w:ind w:firstLine="0"/>
      </w:pPr>
    </w:p>
    <w:p w14:paraId="70F1E83F" w14:textId="05AA57F0" w:rsidR="00BE30A5" w:rsidRDefault="006F142A" w:rsidP="00946AA5">
      <w:pPr>
        <w:ind w:firstLine="0"/>
      </w:pPr>
      <w:r>
        <w:t xml:space="preserve">«___» </w:t>
      </w:r>
      <w:r w:rsidR="0042381D">
        <w:rPr>
          <w:lang w:val="en-US"/>
        </w:rPr>
        <w:t>___________</w:t>
      </w:r>
      <w:r>
        <w:t xml:space="preserve"> 20</w:t>
      </w:r>
      <w:r w:rsidR="00F45604">
        <w:t>2</w:t>
      </w:r>
      <w:r w:rsidR="0042381D">
        <w:rPr>
          <w:lang w:val="en-US"/>
        </w:rPr>
        <w:t>_</w:t>
      </w:r>
      <w:r w:rsidR="00BE30A5">
        <w:t xml:space="preserve"> г.</w:t>
      </w:r>
    </w:p>
    <w:sectPr w:rsidR="00BE30A5" w:rsidSect="00F45604">
      <w:pgSz w:w="11906" w:h="16838"/>
      <w:pgMar w:top="1134" w:right="1701" w:bottom="1134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1D"/>
    <w:rsid w:val="0009780B"/>
    <w:rsid w:val="001C3C75"/>
    <w:rsid w:val="0042381D"/>
    <w:rsid w:val="004F2598"/>
    <w:rsid w:val="005857D3"/>
    <w:rsid w:val="005A52A2"/>
    <w:rsid w:val="006618D0"/>
    <w:rsid w:val="006C5EDB"/>
    <w:rsid w:val="006F142A"/>
    <w:rsid w:val="00702E52"/>
    <w:rsid w:val="008A25A8"/>
    <w:rsid w:val="008E5D7B"/>
    <w:rsid w:val="00946AA5"/>
    <w:rsid w:val="00A9347B"/>
    <w:rsid w:val="00B92729"/>
    <w:rsid w:val="00BE30A5"/>
    <w:rsid w:val="00BF3894"/>
    <w:rsid w:val="00CC3DE3"/>
    <w:rsid w:val="00CD421B"/>
    <w:rsid w:val="00D3166D"/>
    <w:rsid w:val="00D73913"/>
    <w:rsid w:val="00DC06FD"/>
    <w:rsid w:val="00E80706"/>
    <w:rsid w:val="00F456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98D7C"/>
  <w15:docId w15:val="{F4539DC7-C78F-4EB4-A93B-4ABD2284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D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&#1044;&#1080;&#1087;&#1083;&#1086;&#1084;&#1085;&#1086;&#1077;%20&#1087;&#1088;&#1086;&#1077;&#1082;&#1090;&#1080;&#1088;&#1086;&#1074;&#1072;&#1085;&#1080;&#1077;%20&#1074;&#1089;&#1077;%20&#1092;&#1072;&#1081;&#1083;&#1099;\&#1053;&#1086;&#1088;&#1084;&#1086;&#1082;&#1086;&#1085;&#1090;&#1088;&#1086;&#1083;&#1100;%20&#1074;&#1089;&#1077;%20&#1092;&#1072;&#1081;&#1083;&#1099;\&#1060;&#1086;&#1088;&#1084;&#1099;%20&#1076;&#1083;&#1103;%20&#1089;&#1090;&#1091;&#1076;&#1077;&#1085;&#1090;&#1086;&#1074;%20&#1057;&#1058;&#1055;%202024\01_&#1058;&#1080;&#1090;&#1091;&#1083;&#1100;&#1085;&#1099;&#1081;%20&#1083;&#1080;&#1089;&#1090;\&#1054;&#1073;&#1086;&#1088;&#1086;&#1090;&#1085;&#1072;&#1103;%20&#1089;&#1090;&#1086;&#1088;&#1086;&#1085;&#1072;%20&#1090;&#1080;&#1090;&#1091;&#1083;&#1100;&#1085;&#1086;&#1075;&#1086;%20&#1083;&#1080;&#1089;&#1090;&#1072;\&#1054;&#1073;&#1086;&#1088;&#1086;&#1090;&#1085;&#1072;&#1103;%20&#1089;&#1090;&#1086;&#1088;&#1086;&#1085;&#1072;%20&#1090;&#1080;&#1090;&#1091;&#1083;&#1100;&#1085;&#1086;&#1075;&#1086;%20&#1083;&#1080;&#1089;&#1090;&#1072;%20&#1076;&#1080;&#1087;&#1083;&#1086;&#1084;&#1085;&#1086;&#1075;&#1086;%20&#1087;&#1088;&#1086;&#1077;&#108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Оборотная сторона титульного листа дипломного проекта.dotx</Template>
  <TotalTime>2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1</cp:revision>
  <cp:lastPrinted>2024-05-09T09:37:00Z</cp:lastPrinted>
  <dcterms:created xsi:type="dcterms:W3CDTF">2026-02-17T12:51:00Z</dcterms:created>
  <dcterms:modified xsi:type="dcterms:W3CDTF">2026-02-17T12:53:00Z</dcterms:modified>
</cp:coreProperties>
</file>