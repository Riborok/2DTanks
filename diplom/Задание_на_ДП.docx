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10CD5" w14:textId="77777777" w:rsidR="00190C34" w:rsidRPr="009145A2" w:rsidRDefault="00FF61A9" w:rsidP="00A07532">
      <w:pPr>
        <w:spacing w:after="120"/>
        <w:jc w:val="center"/>
        <w:rPr>
          <w:sz w:val="28"/>
          <w:szCs w:val="28"/>
        </w:rPr>
      </w:pPr>
      <w:r w:rsidRPr="009145A2">
        <w:rPr>
          <w:sz w:val="28"/>
          <w:szCs w:val="28"/>
        </w:rPr>
        <w:t xml:space="preserve">БЕЛОРУССКИЙ </w:t>
      </w:r>
      <w:r w:rsidR="00190C34" w:rsidRPr="009145A2">
        <w:rPr>
          <w:sz w:val="28"/>
          <w:szCs w:val="28"/>
        </w:rPr>
        <w:t>ГОСУДАРСТВЕННЫЙ УНИВЕРСИТЕТ</w:t>
      </w:r>
      <w:r w:rsidR="003861B4" w:rsidRPr="009145A2">
        <w:rPr>
          <w:sz w:val="28"/>
          <w:szCs w:val="28"/>
        </w:rPr>
        <w:t xml:space="preserve"> </w:t>
      </w:r>
      <w:r w:rsidR="00190C34" w:rsidRPr="009145A2">
        <w:rPr>
          <w:sz w:val="28"/>
          <w:szCs w:val="28"/>
        </w:rPr>
        <w:t>ИНФОРМАТИКИ И РАДИОЭЛЕКТРОНИКИ</w:t>
      </w: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1306"/>
        <w:gridCol w:w="8082"/>
      </w:tblGrid>
      <w:tr w:rsidR="00A07532" w:rsidRPr="009145A2" w14:paraId="624D08D8" w14:textId="77777777" w:rsidTr="00AE2C8B">
        <w:trPr>
          <w:trHeight w:val="300"/>
        </w:trPr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540646E8" w14:textId="77777777" w:rsidR="00A07532" w:rsidRPr="009145A2" w:rsidRDefault="00A07532" w:rsidP="00A07532">
            <w:pPr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Кафедра</w:t>
            </w:r>
          </w:p>
        </w:tc>
        <w:tc>
          <w:tcPr>
            <w:tcW w:w="81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B11F8" w14:textId="0F16F309" w:rsidR="00A07532" w:rsidRPr="00424474" w:rsidRDefault="00700DA4" w:rsidP="00982636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Программно</w:t>
            </w:r>
            <w:r w:rsidR="00252920">
              <w:rPr>
                <w:sz w:val="28"/>
                <w:szCs w:val="26"/>
              </w:rPr>
              <w:t>го</w:t>
            </w:r>
            <w:r>
              <w:rPr>
                <w:sz w:val="28"/>
                <w:szCs w:val="26"/>
              </w:rPr>
              <w:t xml:space="preserve"> обеспечени</w:t>
            </w:r>
            <w:r w:rsidR="00D8273A">
              <w:rPr>
                <w:sz w:val="28"/>
                <w:szCs w:val="26"/>
              </w:rPr>
              <w:t>я</w:t>
            </w:r>
            <w:r>
              <w:rPr>
                <w:sz w:val="28"/>
                <w:szCs w:val="26"/>
              </w:rPr>
              <w:t xml:space="preserve"> информационных технологий</w:t>
            </w:r>
          </w:p>
        </w:tc>
      </w:tr>
      <w:tr w:rsidR="00A64054" w14:paraId="346B4BCA" w14:textId="77777777" w:rsidTr="00AE2C8B">
        <w:trPr>
          <w:trHeight w:val="300"/>
        </w:trPr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405937B0" w14:textId="77777777" w:rsidR="00A64054" w:rsidRDefault="00A64054" w:rsidP="00A07532">
            <w:pPr>
              <w:rPr>
                <w:sz w:val="26"/>
                <w:szCs w:val="26"/>
              </w:rPr>
            </w:pPr>
          </w:p>
        </w:tc>
        <w:tc>
          <w:tcPr>
            <w:tcW w:w="81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BA2006" w14:textId="77777777" w:rsidR="00A64054" w:rsidRPr="00E63498" w:rsidRDefault="00E63498" w:rsidP="00E63498">
            <w:pPr>
              <w:jc w:val="center"/>
              <w:rPr>
                <w:sz w:val="20"/>
                <w:szCs w:val="26"/>
              </w:rPr>
            </w:pPr>
            <w:r w:rsidRPr="00E63498">
              <w:rPr>
                <w:sz w:val="20"/>
                <w:szCs w:val="26"/>
              </w:rPr>
              <w:t>(наименование кафедры)</w:t>
            </w:r>
          </w:p>
        </w:tc>
      </w:tr>
    </w:tbl>
    <w:p w14:paraId="13475469" w14:textId="77777777" w:rsidR="00A07532" w:rsidRPr="00E63498" w:rsidRDefault="00A07532" w:rsidP="00A07532">
      <w:pPr>
        <w:rPr>
          <w:sz w:val="1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1455"/>
        <w:gridCol w:w="2511"/>
      </w:tblGrid>
      <w:tr w:rsidR="00C56511" w:rsidRPr="009145A2" w14:paraId="6BD2F4E4" w14:textId="77777777" w:rsidTr="00144AE6">
        <w:tc>
          <w:tcPr>
            <w:tcW w:w="5599" w:type="dxa"/>
          </w:tcPr>
          <w:p w14:paraId="327DF352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24EC6CF4" w14:textId="77777777" w:rsidR="00C56511" w:rsidRPr="009145A2" w:rsidRDefault="00C56511" w:rsidP="00A6405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УТВЕРЖДАЮ</w:t>
            </w:r>
          </w:p>
          <w:p w14:paraId="1D1C9027" w14:textId="77777777" w:rsidR="00C56511" w:rsidRPr="009145A2" w:rsidRDefault="00C56511" w:rsidP="00700DA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Зав</w:t>
            </w:r>
            <w:r w:rsidR="00A64054" w:rsidRPr="009145A2">
              <w:rPr>
                <w:sz w:val="28"/>
                <w:szCs w:val="26"/>
              </w:rPr>
              <w:t>едующий</w:t>
            </w:r>
            <w:r w:rsidRPr="009145A2">
              <w:rPr>
                <w:sz w:val="28"/>
                <w:szCs w:val="26"/>
              </w:rPr>
              <w:t xml:space="preserve"> кафедрой</w:t>
            </w:r>
            <w:r w:rsidR="00292697">
              <w:rPr>
                <w:sz w:val="28"/>
                <w:szCs w:val="26"/>
              </w:rPr>
              <w:t xml:space="preserve"> </w:t>
            </w:r>
            <w:r w:rsidR="00700DA4">
              <w:rPr>
                <w:sz w:val="28"/>
                <w:szCs w:val="26"/>
              </w:rPr>
              <w:t>ПОИТ</w:t>
            </w:r>
          </w:p>
        </w:tc>
      </w:tr>
      <w:tr w:rsidR="00C56511" w:rsidRPr="009145A2" w14:paraId="64FAF0CC" w14:textId="77777777" w:rsidTr="00144AE6">
        <w:trPr>
          <w:trHeight w:val="344"/>
        </w:trPr>
        <w:tc>
          <w:tcPr>
            <w:tcW w:w="5599" w:type="dxa"/>
          </w:tcPr>
          <w:p w14:paraId="1709CF09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1455" w:type="dxa"/>
            <w:tcBorders>
              <w:bottom w:val="single" w:sz="4" w:space="0" w:color="auto"/>
            </w:tcBorders>
            <w:vAlign w:val="bottom"/>
          </w:tcPr>
          <w:p w14:paraId="6E5837A7" w14:textId="77777777" w:rsidR="00C56511" w:rsidRPr="009145A2" w:rsidRDefault="00C56511" w:rsidP="00144AE6">
            <w:pPr>
              <w:rPr>
                <w:sz w:val="28"/>
                <w:szCs w:val="26"/>
              </w:rPr>
            </w:pPr>
          </w:p>
        </w:tc>
        <w:tc>
          <w:tcPr>
            <w:tcW w:w="2516" w:type="dxa"/>
            <w:vAlign w:val="bottom"/>
          </w:tcPr>
          <w:p w14:paraId="495BE207" w14:textId="77777777" w:rsidR="00C56511" w:rsidRPr="00700DA4" w:rsidRDefault="00700DA4" w:rsidP="00700DA4">
            <w:pPr>
              <w:rPr>
                <w:sz w:val="28"/>
                <w:szCs w:val="26"/>
              </w:rPr>
            </w:pPr>
            <w:r w:rsidRPr="00700DA4">
              <w:rPr>
                <w:sz w:val="28"/>
                <w:szCs w:val="26"/>
              </w:rPr>
              <w:t>Голда</w:t>
            </w:r>
            <w:r w:rsidR="00424474" w:rsidRPr="00700DA4">
              <w:rPr>
                <w:sz w:val="28"/>
                <w:szCs w:val="26"/>
              </w:rPr>
              <w:t xml:space="preserve"> </w:t>
            </w:r>
            <w:r w:rsidRPr="00700DA4">
              <w:rPr>
                <w:sz w:val="28"/>
                <w:szCs w:val="26"/>
              </w:rPr>
              <w:t>О</w:t>
            </w:r>
            <w:r w:rsidR="00424474" w:rsidRPr="00700DA4">
              <w:rPr>
                <w:sz w:val="28"/>
                <w:szCs w:val="26"/>
              </w:rPr>
              <w:t>.</w:t>
            </w:r>
          </w:p>
        </w:tc>
      </w:tr>
      <w:tr w:rsidR="005440E8" w:rsidRPr="009145A2" w14:paraId="2225A357" w14:textId="77777777" w:rsidTr="00144AE6">
        <w:tc>
          <w:tcPr>
            <w:tcW w:w="5599" w:type="dxa"/>
          </w:tcPr>
          <w:p w14:paraId="09F49C2D" w14:textId="77777777" w:rsidR="005440E8" w:rsidRPr="009145A2" w:rsidRDefault="005440E8" w:rsidP="00144AE6">
            <w:pPr>
              <w:spacing w:before="120"/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08182A91" w14:textId="77777777" w:rsidR="005440E8" w:rsidRPr="009145A2" w:rsidRDefault="007B46F0" w:rsidP="00700DA4">
            <w:pPr>
              <w:spacing w:before="12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«____»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_____________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20</w:t>
            </w:r>
            <w:r w:rsidR="00E63498" w:rsidRPr="009145A2">
              <w:rPr>
                <w:sz w:val="28"/>
                <w:szCs w:val="26"/>
              </w:rPr>
              <w:t>2</w:t>
            </w:r>
            <w:r w:rsidR="00700DA4">
              <w:rPr>
                <w:sz w:val="28"/>
                <w:szCs w:val="26"/>
              </w:rPr>
              <w:t>6</w:t>
            </w:r>
            <w:r w:rsidR="00E63498" w:rsidRPr="009145A2">
              <w:rPr>
                <w:sz w:val="28"/>
                <w:szCs w:val="26"/>
              </w:rPr>
              <w:t> </w:t>
            </w:r>
            <w:r w:rsidR="005440E8" w:rsidRPr="009145A2">
              <w:rPr>
                <w:sz w:val="28"/>
                <w:szCs w:val="26"/>
              </w:rPr>
              <w:t>г.</w:t>
            </w:r>
          </w:p>
        </w:tc>
      </w:tr>
    </w:tbl>
    <w:p w14:paraId="18F80FF5" w14:textId="77777777" w:rsidR="00190C34" w:rsidRPr="006D144D" w:rsidRDefault="004532F2" w:rsidP="004753BE">
      <w:pPr>
        <w:spacing w:before="120"/>
        <w:jc w:val="center"/>
        <w:rPr>
          <w:b/>
          <w:sz w:val="28"/>
          <w:szCs w:val="26"/>
        </w:rPr>
      </w:pPr>
      <w:r w:rsidRPr="006D144D">
        <w:rPr>
          <w:b/>
          <w:sz w:val="28"/>
          <w:szCs w:val="26"/>
        </w:rPr>
        <w:t>ЗАДАНИЕ</w:t>
      </w:r>
    </w:p>
    <w:p w14:paraId="7F88EB30" w14:textId="77777777" w:rsidR="00190C34" w:rsidRPr="006D144D" w:rsidRDefault="009145A2" w:rsidP="004753BE">
      <w:pPr>
        <w:spacing w:after="120"/>
        <w:jc w:val="center"/>
        <w:rPr>
          <w:b/>
          <w:sz w:val="28"/>
          <w:szCs w:val="26"/>
          <w:lang w:val="en-US"/>
        </w:rPr>
      </w:pPr>
      <w:r w:rsidRPr="006D144D">
        <w:rPr>
          <w:b/>
          <w:sz w:val="28"/>
          <w:szCs w:val="26"/>
        </w:rPr>
        <w:t>на</w:t>
      </w:r>
      <w:r w:rsidR="003B7EFA" w:rsidRPr="006D144D">
        <w:rPr>
          <w:b/>
          <w:sz w:val="28"/>
          <w:szCs w:val="26"/>
        </w:rPr>
        <w:t xml:space="preserve"> дипломн</w:t>
      </w:r>
      <w:r w:rsidRPr="006D144D">
        <w:rPr>
          <w:b/>
          <w:sz w:val="28"/>
          <w:szCs w:val="26"/>
        </w:rPr>
        <w:t>ый</w:t>
      </w:r>
      <w:r w:rsidR="004532F2" w:rsidRPr="006D144D">
        <w:rPr>
          <w:b/>
          <w:sz w:val="28"/>
          <w:szCs w:val="26"/>
        </w:rPr>
        <w:t xml:space="preserve"> </w:t>
      </w:r>
      <w:r w:rsidR="00C47F4A" w:rsidRPr="006D144D">
        <w:rPr>
          <w:b/>
          <w:sz w:val="28"/>
          <w:szCs w:val="26"/>
        </w:rPr>
        <w:t>проект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7"/>
        <w:gridCol w:w="1209"/>
        <w:gridCol w:w="701"/>
        <w:gridCol w:w="2309"/>
        <w:gridCol w:w="4258"/>
      </w:tblGrid>
      <w:tr w:rsidR="00A53F02" w:rsidRPr="006D144D" w14:paraId="6CD2DBFA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391B0" w14:textId="77777777" w:rsidR="00A53F02" w:rsidRPr="006D144D" w:rsidRDefault="00A53F02" w:rsidP="00A53F02">
            <w:pPr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Обучающемуся</w:t>
            </w:r>
          </w:p>
        </w:tc>
        <w:tc>
          <w:tcPr>
            <w:tcW w:w="7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8F383" w14:textId="676649FA" w:rsidR="00A53F02" w:rsidRPr="00A53F02" w:rsidRDefault="00ED37FC" w:rsidP="008553F1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Панкратьеву</w:t>
            </w:r>
            <w:r w:rsidR="008553F1">
              <w:rPr>
                <w:sz w:val="28"/>
                <w:szCs w:val="26"/>
              </w:rPr>
              <w:t xml:space="preserve"> </w:t>
            </w:r>
            <w:r>
              <w:rPr>
                <w:sz w:val="28"/>
                <w:szCs w:val="26"/>
              </w:rPr>
              <w:t>Егору</w:t>
            </w:r>
            <w:r w:rsidR="008553F1">
              <w:rPr>
                <w:sz w:val="28"/>
                <w:szCs w:val="26"/>
              </w:rPr>
              <w:t xml:space="preserve"> </w:t>
            </w:r>
            <w:r>
              <w:rPr>
                <w:sz w:val="28"/>
                <w:szCs w:val="26"/>
              </w:rPr>
              <w:t>Сергеевичу</w:t>
            </w:r>
          </w:p>
        </w:tc>
      </w:tr>
      <w:tr w:rsidR="007A3F56" w14:paraId="6B84ACD6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DFB88" w14:textId="77777777" w:rsidR="007A3F56" w:rsidRDefault="007A3F56" w:rsidP="007A3F56">
            <w:pPr>
              <w:rPr>
                <w:sz w:val="26"/>
                <w:szCs w:val="26"/>
              </w:rPr>
            </w:pPr>
          </w:p>
        </w:tc>
        <w:tc>
          <w:tcPr>
            <w:tcW w:w="7268" w:type="dxa"/>
            <w:gridSpan w:val="3"/>
            <w:tcBorders>
              <w:left w:val="nil"/>
              <w:bottom w:val="nil"/>
              <w:right w:val="nil"/>
            </w:tcBorders>
          </w:tcPr>
          <w:p w14:paraId="7AB77807" w14:textId="77777777" w:rsidR="007A3F56" w:rsidRPr="0071313C" w:rsidRDefault="0071313C" w:rsidP="004532F2">
            <w:pPr>
              <w:jc w:val="center"/>
              <w:rPr>
                <w:sz w:val="20"/>
                <w:szCs w:val="26"/>
              </w:rPr>
            </w:pPr>
            <w:r w:rsidRPr="0071313C">
              <w:rPr>
                <w:sz w:val="20"/>
                <w:szCs w:val="26"/>
              </w:rPr>
              <w:t>(фамилия, собственное имя, отчество (если таковое имеется))</w:t>
            </w:r>
          </w:p>
        </w:tc>
      </w:tr>
      <w:tr w:rsidR="000E2AFA" w:rsidRPr="00A53F02" w14:paraId="5E081F4B" w14:textId="77777777" w:rsidTr="00A53F02"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</w:tcPr>
          <w:p w14:paraId="5BE7772A" w14:textId="77777777" w:rsidR="000E2AFA" w:rsidRPr="00A53F02" w:rsidRDefault="000E2AFA" w:rsidP="000E2AFA">
            <w:pPr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Курс</w:t>
            </w:r>
          </w:p>
        </w:tc>
        <w:tc>
          <w:tcPr>
            <w:tcW w:w="1910" w:type="dxa"/>
            <w:gridSpan w:val="2"/>
            <w:tcBorders>
              <w:top w:val="nil"/>
              <w:left w:val="nil"/>
              <w:right w:val="nil"/>
            </w:tcBorders>
          </w:tcPr>
          <w:p w14:paraId="59D375FA" w14:textId="77777777" w:rsidR="000E2AFA" w:rsidRPr="00A53F02" w:rsidRDefault="005A1C5A" w:rsidP="004532F2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4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2061CAFE" w14:textId="77777777" w:rsidR="000E2AFA" w:rsidRPr="00A53F02" w:rsidRDefault="000E2AFA" w:rsidP="000E2AFA">
            <w:pPr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Учебная группа</w:t>
            </w:r>
          </w:p>
        </w:tc>
        <w:tc>
          <w:tcPr>
            <w:tcW w:w="4258" w:type="dxa"/>
            <w:tcBorders>
              <w:top w:val="nil"/>
              <w:left w:val="nil"/>
              <w:right w:val="nil"/>
            </w:tcBorders>
          </w:tcPr>
          <w:p w14:paraId="62B53D93" w14:textId="6B23AE37" w:rsidR="000E2AFA" w:rsidRPr="00A53F02" w:rsidRDefault="006A0F64" w:rsidP="00982636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25100</w:t>
            </w:r>
            <w:r w:rsidR="008553F1">
              <w:rPr>
                <w:sz w:val="28"/>
                <w:szCs w:val="26"/>
              </w:rPr>
              <w:t>3</w:t>
            </w:r>
          </w:p>
        </w:tc>
      </w:tr>
      <w:tr w:rsidR="005A1C5A" w:rsidRPr="00A53F02" w14:paraId="6C33E7F0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579DA" w14:textId="77777777" w:rsidR="005A1C5A" w:rsidRPr="00A53F02" w:rsidRDefault="005A1C5A" w:rsidP="004532F2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Специальность</w:t>
            </w:r>
          </w:p>
        </w:tc>
        <w:tc>
          <w:tcPr>
            <w:tcW w:w="7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4098D4" w14:textId="77777777" w:rsidR="005A1C5A" w:rsidRPr="00A53F02" w:rsidRDefault="00700DA4" w:rsidP="00700DA4">
            <w:pPr>
              <w:ind w:firstLine="324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1-40 01 01</w:t>
            </w:r>
            <w:r w:rsidR="004753BE" w:rsidRPr="00A53F02">
              <w:rPr>
                <w:sz w:val="28"/>
                <w:szCs w:val="26"/>
              </w:rPr>
              <w:t xml:space="preserve"> «</w:t>
            </w:r>
            <w:r w:rsidRPr="00A53F02">
              <w:rPr>
                <w:sz w:val="28"/>
                <w:szCs w:val="26"/>
              </w:rPr>
              <w:t>Программное обеспечение</w:t>
            </w:r>
          </w:p>
        </w:tc>
      </w:tr>
      <w:tr w:rsidR="004753BE" w:rsidRPr="00A53F02" w14:paraId="5B461CD7" w14:textId="77777777" w:rsidTr="00A53F02">
        <w:tc>
          <w:tcPr>
            <w:tcW w:w="93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55C3D2" w14:textId="77777777" w:rsidR="004753BE" w:rsidRPr="00A53F02" w:rsidRDefault="00700DA4" w:rsidP="00700DA4">
            <w:pPr>
              <w:rPr>
                <w:sz w:val="28"/>
                <w:szCs w:val="28"/>
              </w:rPr>
            </w:pPr>
            <w:r w:rsidRPr="00A53F02">
              <w:rPr>
                <w:sz w:val="28"/>
                <w:szCs w:val="28"/>
              </w:rPr>
              <w:t>информационных технологий</w:t>
            </w:r>
            <w:r w:rsidR="008377E6" w:rsidRPr="00A53F02">
              <w:rPr>
                <w:sz w:val="28"/>
                <w:szCs w:val="28"/>
              </w:rPr>
              <w:t>»</w:t>
            </w:r>
          </w:p>
        </w:tc>
      </w:tr>
    </w:tbl>
    <w:p w14:paraId="2BCD3DDF" w14:textId="77777777" w:rsidR="009145A2" w:rsidRPr="00A53F02" w:rsidRDefault="008377E6" w:rsidP="008377E6">
      <w:pPr>
        <w:spacing w:before="120" w:after="120"/>
        <w:rPr>
          <w:sz w:val="28"/>
          <w:szCs w:val="26"/>
        </w:rPr>
      </w:pPr>
      <w:r w:rsidRPr="00A53F02">
        <w:rPr>
          <w:sz w:val="28"/>
          <w:szCs w:val="26"/>
        </w:rPr>
        <w:t>Тема дипломного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"/>
        <w:gridCol w:w="3920"/>
        <w:gridCol w:w="1978"/>
        <w:gridCol w:w="484"/>
        <w:gridCol w:w="2867"/>
      </w:tblGrid>
      <w:tr w:rsidR="00700DA4" w:rsidRPr="00A53F02" w14:paraId="43FD6FFE" w14:textId="77777777" w:rsidTr="007D7A97">
        <w:trPr>
          <w:gridBefore w:val="1"/>
          <w:wBefore w:w="105" w:type="dxa"/>
          <w:trHeight w:val="330"/>
        </w:trPr>
        <w:tc>
          <w:tcPr>
            <w:tcW w:w="924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B5EB6" w14:textId="3F031D94" w:rsidR="00700DA4" w:rsidRPr="007D7A97" w:rsidRDefault="00DA425C" w:rsidP="007F6E5D">
            <w:r w:rsidRPr="00DA425C">
              <w:t>Программное средство многопользовательского взаимодействия</w:t>
            </w:r>
          </w:p>
        </w:tc>
      </w:tr>
      <w:tr w:rsidR="00700DA4" w:rsidRPr="00A53F02" w14:paraId="576F67E6" w14:textId="77777777" w:rsidTr="007D7A97">
        <w:trPr>
          <w:gridBefore w:val="1"/>
          <w:wBefore w:w="105" w:type="dxa"/>
          <w:trHeight w:val="311"/>
        </w:trPr>
        <w:tc>
          <w:tcPr>
            <w:tcW w:w="92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E311F" w14:textId="2C8989D5" w:rsidR="00700DA4" w:rsidRPr="00DA425C" w:rsidRDefault="00DA425C" w:rsidP="008553F1">
            <w:r w:rsidRPr="00DA425C">
              <w:t>в онлайн игре с физической моделью на JavaScript-платформе</w:t>
            </w:r>
          </w:p>
        </w:tc>
      </w:tr>
      <w:tr w:rsidR="00700DA4" w:rsidRPr="00A53F02" w14:paraId="40DDB477" w14:textId="77777777" w:rsidTr="007D7A97">
        <w:trPr>
          <w:gridBefore w:val="1"/>
          <w:wBefore w:w="105" w:type="dxa"/>
          <w:trHeight w:val="239"/>
        </w:trPr>
        <w:tc>
          <w:tcPr>
            <w:tcW w:w="924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1C349" w14:textId="77777777" w:rsidR="00700DA4" w:rsidRPr="00A53F02" w:rsidRDefault="00700DA4" w:rsidP="00700DA4">
            <w:pPr>
              <w:jc w:val="center"/>
              <w:rPr>
                <w:sz w:val="20"/>
                <w:szCs w:val="26"/>
              </w:rPr>
            </w:pPr>
            <w:r w:rsidRPr="00A53F02">
              <w:rPr>
                <w:sz w:val="20"/>
                <w:szCs w:val="26"/>
              </w:rPr>
              <w:t>(наименование темы)</w:t>
            </w:r>
          </w:p>
        </w:tc>
      </w:tr>
      <w:tr w:rsidR="00700DA4" w14:paraId="53716C30" w14:textId="77777777" w:rsidTr="007D7A97">
        <w:trPr>
          <w:trHeight w:val="330"/>
        </w:trPr>
        <w:tc>
          <w:tcPr>
            <w:tcW w:w="4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61171E" w14:textId="77777777" w:rsidR="00700DA4" w:rsidRPr="00A53F02" w:rsidRDefault="00700DA4" w:rsidP="00700DA4">
            <w:pPr>
              <w:spacing w:before="120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Утверждена приказом ректора</w:t>
            </w:r>
          </w:p>
        </w:tc>
        <w:tc>
          <w:tcPr>
            <w:tcW w:w="1978" w:type="dxa"/>
            <w:tcBorders>
              <w:top w:val="nil"/>
              <w:left w:val="nil"/>
              <w:right w:val="nil"/>
            </w:tcBorders>
          </w:tcPr>
          <w:p w14:paraId="6BC0A43A" w14:textId="41F3A878" w:rsidR="00700DA4" w:rsidRPr="00A53F02" w:rsidRDefault="006A0F64" w:rsidP="009B19F0">
            <w:pPr>
              <w:spacing w:before="120"/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11</w:t>
            </w:r>
            <w:r w:rsidR="00700DA4" w:rsidRPr="00A53F02">
              <w:rPr>
                <w:sz w:val="28"/>
                <w:szCs w:val="26"/>
              </w:rPr>
              <w:t>.</w:t>
            </w:r>
            <w:r w:rsidR="009B19F0" w:rsidRPr="00A53F02">
              <w:rPr>
                <w:sz w:val="28"/>
                <w:szCs w:val="26"/>
              </w:rPr>
              <w:t>02</w:t>
            </w:r>
            <w:r w:rsidR="00700DA4" w:rsidRPr="00A53F02">
              <w:rPr>
                <w:sz w:val="28"/>
                <w:szCs w:val="26"/>
              </w:rPr>
              <w:t>.20</w:t>
            </w:r>
            <w:r w:rsidR="009B19F0" w:rsidRPr="00A53F02">
              <w:rPr>
                <w:sz w:val="28"/>
                <w:szCs w:val="26"/>
              </w:rPr>
              <w:t>26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5869261A" w14:textId="77777777" w:rsidR="00700DA4" w:rsidRPr="00A53F02" w:rsidRDefault="00700DA4" w:rsidP="00700DA4">
            <w:pPr>
              <w:spacing w:before="120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№</w:t>
            </w:r>
          </w:p>
        </w:tc>
        <w:tc>
          <w:tcPr>
            <w:tcW w:w="2867" w:type="dxa"/>
            <w:tcBorders>
              <w:top w:val="nil"/>
              <w:left w:val="nil"/>
              <w:right w:val="nil"/>
            </w:tcBorders>
          </w:tcPr>
          <w:p w14:paraId="54E795FA" w14:textId="11C27E77" w:rsidR="00700DA4" w:rsidRDefault="006A0F64" w:rsidP="00700DA4">
            <w:pPr>
              <w:spacing w:before="120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306</w:t>
            </w:r>
            <w:r w:rsidR="00700DA4" w:rsidRPr="00A53F02">
              <w:rPr>
                <w:sz w:val="28"/>
                <w:szCs w:val="26"/>
              </w:rPr>
              <w:t>-с</w:t>
            </w:r>
          </w:p>
        </w:tc>
      </w:tr>
    </w:tbl>
    <w:p w14:paraId="41505B82" w14:textId="77777777" w:rsidR="009D7E1C" w:rsidRDefault="009D7E1C" w:rsidP="008778D7">
      <w:pPr>
        <w:spacing w:before="120" w:after="120"/>
        <w:rPr>
          <w:sz w:val="28"/>
          <w:szCs w:val="26"/>
        </w:rPr>
      </w:pPr>
      <w:r>
        <w:rPr>
          <w:sz w:val="28"/>
          <w:szCs w:val="26"/>
        </w:rPr>
        <w:t>Исходные данные к дипломному проекту</w:t>
      </w:r>
    </w:p>
    <w:tbl>
      <w:tblPr>
        <w:tblStyle w:val="a3"/>
        <w:tblW w:w="9246" w:type="dxa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145D0" w:rsidRPr="005F05C8" w14:paraId="41B89D19" w14:textId="77777777" w:rsidTr="006F7353">
        <w:tc>
          <w:tcPr>
            <w:tcW w:w="9246" w:type="dxa"/>
          </w:tcPr>
          <w:p w14:paraId="42D35D8C" w14:textId="5E632A6F" w:rsidR="008145D0" w:rsidRPr="004C0C23" w:rsidRDefault="008145D0" w:rsidP="008553F1">
            <w:pPr>
              <w:jc w:val="both"/>
              <w:rPr>
                <w:highlight w:val="yellow"/>
              </w:rPr>
            </w:pPr>
            <w:r w:rsidRPr="004C0C23">
              <w:t>Операционная система –</w:t>
            </w:r>
            <w:r w:rsidR="008553F1">
              <w:t xml:space="preserve"> </w:t>
            </w:r>
            <w:r w:rsidR="00946145">
              <w:rPr>
                <w:lang w:val="en-US"/>
              </w:rPr>
              <w:t>Windows</w:t>
            </w:r>
            <w:r w:rsidR="00946145" w:rsidRPr="006F0C3F">
              <w:t xml:space="preserve"> 11</w:t>
            </w:r>
            <w:r w:rsidRPr="004C0C23">
              <w:t>. Язык программирования –</w:t>
            </w:r>
            <w:r w:rsidR="00C76AB3">
              <w:t xml:space="preserve"> </w:t>
            </w:r>
            <w:r w:rsidR="00B64626" w:rsidRPr="004C0C23">
              <w:rPr>
                <w:lang w:val="en-US"/>
              </w:rPr>
              <w:t>TypeScript</w:t>
            </w:r>
            <w:r w:rsidR="00C76AB3">
              <w:t xml:space="preserve">, </w:t>
            </w:r>
            <w:r w:rsidR="00C76AB3" w:rsidRPr="00C76AB3">
              <w:t>JavaScript</w:t>
            </w:r>
            <w:r w:rsidRPr="004C0C23">
              <w:t>.</w:t>
            </w:r>
          </w:p>
        </w:tc>
      </w:tr>
      <w:tr w:rsidR="008145D0" w:rsidRPr="005F05C8" w14:paraId="718F364A" w14:textId="77777777" w:rsidTr="006A0F64">
        <w:tc>
          <w:tcPr>
            <w:tcW w:w="9246" w:type="dxa"/>
          </w:tcPr>
          <w:p w14:paraId="626FAEBB" w14:textId="4F7678C8" w:rsidR="008145D0" w:rsidRPr="00946145" w:rsidRDefault="00946145" w:rsidP="00DC7AA4">
            <w:pPr>
              <w:jc w:val="both"/>
            </w:pPr>
            <w:r w:rsidRPr="00946145">
              <w:t>Перечень выполняемых функций: организация многопользовательского взаимодействия</w:t>
            </w:r>
          </w:p>
        </w:tc>
      </w:tr>
      <w:tr w:rsidR="008145D0" w:rsidRPr="005F05C8" w14:paraId="325957E2" w14:textId="77777777" w:rsidTr="006A0F64">
        <w:tc>
          <w:tcPr>
            <w:tcW w:w="9246" w:type="dxa"/>
          </w:tcPr>
          <w:p w14:paraId="1E22A67A" w14:textId="534FCA15" w:rsidR="008145D0" w:rsidRPr="006F0C3F" w:rsidRDefault="00946145" w:rsidP="00DC7AA4">
            <w:pPr>
              <w:jc w:val="both"/>
            </w:pPr>
            <w:r w:rsidRPr="00946145">
              <w:t>в онлайн игре в режиме реального времени; синхронизация состояния игрового мира</w:t>
            </w:r>
          </w:p>
        </w:tc>
      </w:tr>
      <w:tr w:rsidR="00CB5AE2" w:rsidRPr="005F05C8" w14:paraId="471C4D87" w14:textId="77777777" w:rsidTr="006A0F64">
        <w:tc>
          <w:tcPr>
            <w:tcW w:w="9246" w:type="dxa"/>
          </w:tcPr>
          <w:p w14:paraId="74DC6BB1" w14:textId="3853E5A4" w:rsidR="00CB5AE2" w:rsidRPr="00946145" w:rsidRDefault="00946145" w:rsidP="00DC7AA4">
            <w:pPr>
              <w:jc w:val="both"/>
            </w:pPr>
            <w:r w:rsidRPr="00946145">
              <w:t xml:space="preserve">между клиентами; моделирование движения игровых объектов и обработка </w:t>
            </w:r>
          </w:p>
        </w:tc>
      </w:tr>
      <w:tr w:rsidR="008145D0" w:rsidRPr="005F05C8" w14:paraId="5054DD7D" w14:textId="77777777" w:rsidTr="006A0F64">
        <w:tc>
          <w:tcPr>
            <w:tcW w:w="9246" w:type="dxa"/>
          </w:tcPr>
          <w:p w14:paraId="288D5078" w14:textId="580F9E46" w:rsidR="008145D0" w:rsidRPr="00946145" w:rsidRDefault="00946145" w:rsidP="00DC7AA4">
            <w:r w:rsidRPr="00946145">
              <w:t xml:space="preserve">столкновений; управление игровыми сессиями и пользовательским вводом; генерация </w:t>
            </w:r>
          </w:p>
        </w:tc>
      </w:tr>
      <w:tr w:rsidR="006F7353" w:rsidRPr="005F05C8" w14:paraId="4588CB9E" w14:textId="77777777" w:rsidTr="006A0F64">
        <w:tc>
          <w:tcPr>
            <w:tcW w:w="9246" w:type="dxa"/>
          </w:tcPr>
          <w:p w14:paraId="62C1F2B4" w14:textId="63B86A43" w:rsidR="006F7353" w:rsidRPr="00946145" w:rsidRDefault="00946145" w:rsidP="00DC7AA4">
            <w:r w:rsidRPr="00946145">
              <w:t>игровых лабиринтов; хранение и воспроизведение повторов матчей.</w:t>
            </w:r>
          </w:p>
        </w:tc>
      </w:tr>
      <w:tr w:rsidR="006F7353" w:rsidRPr="005F05C8" w14:paraId="407B6D81" w14:textId="77777777" w:rsidTr="006A0F64">
        <w:tc>
          <w:tcPr>
            <w:tcW w:w="9246" w:type="dxa"/>
          </w:tcPr>
          <w:p w14:paraId="43C6E63C" w14:textId="725758E9" w:rsidR="006F7353" w:rsidRPr="006F7353" w:rsidRDefault="00946145" w:rsidP="00DC7AA4">
            <w:r w:rsidRPr="00946145">
              <w:t xml:space="preserve">Назначение разработки: создание программного средства для организации </w:t>
            </w:r>
          </w:p>
        </w:tc>
      </w:tr>
      <w:tr w:rsidR="006F7353" w:rsidRPr="005F05C8" w14:paraId="5F9A813F" w14:textId="77777777" w:rsidTr="006A0F64">
        <w:tc>
          <w:tcPr>
            <w:tcW w:w="9246" w:type="dxa"/>
          </w:tcPr>
          <w:p w14:paraId="54DDE4AC" w14:textId="504D0CF9" w:rsidR="006F7353" w:rsidRPr="00946145" w:rsidRDefault="00946145" w:rsidP="00DC7AA4">
            <w:r>
              <w:t>м</w:t>
            </w:r>
            <w:r w:rsidRPr="00946145">
              <w:t xml:space="preserve">ногопользовательского игрового взаимодействия в режиме реального времени с </w:t>
            </w:r>
          </w:p>
        </w:tc>
      </w:tr>
      <w:tr w:rsidR="00DC7AA4" w:rsidRPr="005F05C8" w14:paraId="5EFE0F32" w14:textId="77777777" w:rsidTr="006A0F64">
        <w:tc>
          <w:tcPr>
            <w:tcW w:w="9246" w:type="dxa"/>
          </w:tcPr>
          <w:p w14:paraId="06575254" w14:textId="52141870" w:rsidR="00DC7AA4" w:rsidRPr="004C0C23" w:rsidRDefault="00946145" w:rsidP="00DC7AA4">
            <w:r w:rsidRPr="00946145">
              <w:t>поддержкой физической симуляции и</w:t>
            </w:r>
            <w:r>
              <w:t xml:space="preserve"> </w:t>
            </w:r>
            <w:r w:rsidRPr="00946145">
              <w:t>синхронизации состояния игрового мира</w:t>
            </w:r>
            <w:r>
              <w:t>.</w:t>
            </w:r>
          </w:p>
        </w:tc>
      </w:tr>
    </w:tbl>
    <w:p w14:paraId="2BF83947" w14:textId="77777777" w:rsidR="009D7E1C" w:rsidRPr="008A098A" w:rsidRDefault="008A098A" w:rsidP="008778D7">
      <w:pPr>
        <w:spacing w:before="120" w:after="120"/>
        <w:jc w:val="both"/>
        <w:rPr>
          <w:sz w:val="28"/>
          <w:szCs w:val="26"/>
        </w:rPr>
      </w:pPr>
      <w:r w:rsidRPr="008A098A">
        <w:rPr>
          <w:sz w:val="28"/>
          <w:szCs w:val="26"/>
        </w:rPr>
        <w:t>Перечень</w:t>
      </w:r>
      <w:r>
        <w:rPr>
          <w:sz w:val="28"/>
          <w:szCs w:val="26"/>
        </w:rPr>
        <w:t xml:space="preserve"> подлежащих разработке вопросов или краткое содержание расчётно-</w:t>
      </w:r>
      <w:r w:rsidR="005F05C8">
        <w:rPr>
          <w:sz w:val="28"/>
          <w:szCs w:val="26"/>
        </w:rPr>
        <w:t>пояснительной записки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C02F7" w:rsidRPr="005F05C8" w14:paraId="0DB6A6AA" w14:textId="77777777" w:rsidTr="00FD5D16">
        <w:tc>
          <w:tcPr>
            <w:tcW w:w="9246" w:type="dxa"/>
          </w:tcPr>
          <w:p w14:paraId="2E9B0FB7" w14:textId="04C18CE0" w:rsidR="008C02F7" w:rsidRPr="004C0C23" w:rsidRDefault="00946145" w:rsidP="008553F1">
            <w:r w:rsidRPr="00946145">
              <w:t xml:space="preserve">Анализ литературных источников, прототипов и формирование требований к </w:t>
            </w:r>
          </w:p>
        </w:tc>
      </w:tr>
      <w:tr w:rsidR="008C02F7" w:rsidRPr="005F05C8" w14:paraId="1CCE997C" w14:textId="77777777" w:rsidTr="00FD5D16">
        <w:tc>
          <w:tcPr>
            <w:tcW w:w="9246" w:type="dxa"/>
          </w:tcPr>
          <w:p w14:paraId="332490AA" w14:textId="60BBB75F" w:rsidR="008C02F7" w:rsidRPr="004C0C23" w:rsidRDefault="00946145" w:rsidP="008553F1">
            <w:r w:rsidRPr="00946145">
              <w:t>проектируемому программному средству</w:t>
            </w:r>
          </w:p>
        </w:tc>
      </w:tr>
      <w:tr w:rsidR="008C02F7" w:rsidRPr="005F05C8" w14:paraId="61A8DACB" w14:textId="77777777" w:rsidTr="00FD5D16">
        <w:tc>
          <w:tcPr>
            <w:tcW w:w="9246" w:type="dxa"/>
          </w:tcPr>
          <w:p w14:paraId="1BE2AA38" w14:textId="2A1E52E4" w:rsidR="008C02F7" w:rsidRPr="004C0C23" w:rsidRDefault="00946145" w:rsidP="008553F1">
            <w:r w:rsidRPr="00946145">
              <w:t>Анализ требований к ПС и разработка функциональных требований</w:t>
            </w:r>
          </w:p>
        </w:tc>
      </w:tr>
      <w:tr w:rsidR="008C02F7" w:rsidRPr="005F05C8" w14:paraId="6378FD55" w14:textId="77777777" w:rsidTr="00FD5D16">
        <w:tc>
          <w:tcPr>
            <w:tcW w:w="9246" w:type="dxa"/>
          </w:tcPr>
          <w:p w14:paraId="25DE7D48" w14:textId="359C2212" w:rsidR="008C02F7" w:rsidRPr="004C0C23" w:rsidRDefault="00946145" w:rsidP="008C02F7">
            <w:r w:rsidRPr="00946145">
              <w:t>Проектирование программного средства</w:t>
            </w:r>
          </w:p>
        </w:tc>
      </w:tr>
      <w:tr w:rsidR="00FD5D16" w:rsidRPr="005F05C8" w14:paraId="1EBA96A2" w14:textId="77777777" w:rsidTr="00FD5D16">
        <w:tc>
          <w:tcPr>
            <w:tcW w:w="9246" w:type="dxa"/>
          </w:tcPr>
          <w:p w14:paraId="278B1BEA" w14:textId="6D67B4B2" w:rsidR="00FD5D16" w:rsidRPr="004C0C23" w:rsidRDefault="00946145" w:rsidP="008C02F7">
            <w:r w:rsidRPr="00946145">
              <w:t>Конструирование программного средства</w:t>
            </w:r>
          </w:p>
        </w:tc>
      </w:tr>
      <w:tr w:rsidR="008C02F7" w:rsidRPr="005F05C8" w14:paraId="743C90F0" w14:textId="77777777" w:rsidTr="00FD5D16">
        <w:tc>
          <w:tcPr>
            <w:tcW w:w="9246" w:type="dxa"/>
          </w:tcPr>
          <w:p w14:paraId="339B9F57" w14:textId="54FAF1FD" w:rsidR="008C02F7" w:rsidRPr="004C0C23" w:rsidRDefault="00946145" w:rsidP="008553F1">
            <w:r w:rsidRPr="00946145">
              <w:t>Тестирование и проверка работоспособности программного средства</w:t>
            </w:r>
          </w:p>
        </w:tc>
      </w:tr>
      <w:tr w:rsidR="008C02F7" w:rsidRPr="005F05C8" w14:paraId="2872AFD7" w14:textId="77777777" w:rsidTr="00FD5D16">
        <w:tc>
          <w:tcPr>
            <w:tcW w:w="9246" w:type="dxa"/>
          </w:tcPr>
          <w:p w14:paraId="52913A34" w14:textId="584558C6" w:rsidR="008C02F7" w:rsidRPr="004C0C23" w:rsidRDefault="00946145" w:rsidP="008C02F7">
            <w:r w:rsidRPr="00946145">
              <w:t>Методика использования программного средства</w:t>
            </w:r>
          </w:p>
        </w:tc>
      </w:tr>
      <w:tr w:rsidR="00523052" w:rsidRPr="005F05C8" w14:paraId="7ECBDC71" w14:textId="77777777" w:rsidTr="00FD5D16">
        <w:tc>
          <w:tcPr>
            <w:tcW w:w="9246" w:type="dxa"/>
          </w:tcPr>
          <w:p w14:paraId="11AB96FB" w14:textId="23E03C27" w:rsidR="00523052" w:rsidRPr="004C0C23" w:rsidRDefault="00946145" w:rsidP="008C02F7">
            <w:r w:rsidRPr="00946145">
              <w:t>Технико-экономическое обоснование разработки программного средства</w:t>
            </w:r>
          </w:p>
        </w:tc>
      </w:tr>
      <w:tr w:rsidR="004C0C23" w:rsidRPr="005F05C8" w14:paraId="488F8B3E" w14:textId="77777777" w:rsidTr="00FD5D16">
        <w:tc>
          <w:tcPr>
            <w:tcW w:w="9246" w:type="dxa"/>
          </w:tcPr>
          <w:p w14:paraId="55FF91F7" w14:textId="6BB403AF" w:rsidR="004C0C23" w:rsidRPr="004C0C23" w:rsidRDefault="00946145" w:rsidP="008C02F7">
            <w:r w:rsidRPr="00946145">
              <w:t xml:space="preserve">многопользовательского взаимодействия в онлайн игре с физической моделью на </w:t>
            </w:r>
          </w:p>
        </w:tc>
      </w:tr>
      <w:tr w:rsidR="00946145" w:rsidRPr="005F05C8" w14:paraId="10128411" w14:textId="77777777" w:rsidTr="00FD5D16">
        <w:tc>
          <w:tcPr>
            <w:tcW w:w="9246" w:type="dxa"/>
          </w:tcPr>
          <w:p w14:paraId="24C40C24" w14:textId="3161427D" w:rsidR="00946145" w:rsidRPr="00946145" w:rsidRDefault="00946145" w:rsidP="008C02F7">
            <w:r w:rsidRPr="00946145">
              <w:t>JavaScript-платформе</w:t>
            </w:r>
          </w:p>
        </w:tc>
      </w:tr>
    </w:tbl>
    <w:p w14:paraId="56E124B6" w14:textId="77777777" w:rsidR="009D7E1C" w:rsidRPr="008A098A" w:rsidRDefault="00AE2C8B" w:rsidP="008778D7">
      <w:pPr>
        <w:spacing w:after="120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 xml:space="preserve">Перечень </w:t>
      </w:r>
      <w:r w:rsidR="00737EDE">
        <w:rPr>
          <w:sz w:val="28"/>
          <w:szCs w:val="26"/>
        </w:rPr>
        <w:t>графического материала (с точным указанием обязательных чертежей и графиков)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C02F7" w:rsidRPr="005F05C8" w14:paraId="378CF19E" w14:textId="77777777" w:rsidTr="00366E7E">
        <w:tc>
          <w:tcPr>
            <w:tcW w:w="9246" w:type="dxa"/>
          </w:tcPr>
          <w:p w14:paraId="164A32D6" w14:textId="5C27918C" w:rsidR="008C02F7" w:rsidRPr="00FA6100" w:rsidRDefault="00366E7E" w:rsidP="008553F1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Программное средство</w:t>
            </w:r>
            <w:r>
              <w:rPr>
                <w:sz w:val="22"/>
                <w:szCs w:val="22"/>
              </w:rPr>
              <w:t xml:space="preserve"> </w:t>
            </w:r>
            <w:r w:rsidRPr="00366E7E">
              <w:rPr>
                <w:sz w:val="22"/>
                <w:szCs w:val="22"/>
              </w:rPr>
              <w:t>многопользовательского взаимодействия</w:t>
            </w:r>
            <w:r>
              <w:rPr>
                <w:sz w:val="22"/>
                <w:szCs w:val="22"/>
              </w:rPr>
              <w:t xml:space="preserve"> в онлайн игре</w:t>
            </w:r>
          </w:p>
        </w:tc>
      </w:tr>
      <w:tr w:rsidR="008C02F7" w:rsidRPr="005F05C8" w14:paraId="5BADF458" w14:textId="77777777" w:rsidTr="00366E7E">
        <w:tc>
          <w:tcPr>
            <w:tcW w:w="9246" w:type="dxa"/>
          </w:tcPr>
          <w:p w14:paraId="351E04E1" w14:textId="51957306" w:rsidR="008C02F7" w:rsidRPr="00FA6100" w:rsidRDefault="00366E7E" w:rsidP="008553F1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с физической моделью на</w:t>
            </w:r>
            <w:r>
              <w:rPr>
                <w:sz w:val="22"/>
                <w:szCs w:val="22"/>
              </w:rPr>
              <w:t xml:space="preserve"> </w:t>
            </w:r>
            <w:r w:rsidRPr="00366E7E">
              <w:rPr>
                <w:sz w:val="22"/>
                <w:szCs w:val="22"/>
              </w:rPr>
              <w:t>JavaScript-платформе.</w:t>
            </w:r>
            <w:r>
              <w:rPr>
                <w:sz w:val="22"/>
                <w:szCs w:val="22"/>
              </w:rPr>
              <w:t xml:space="preserve"> </w:t>
            </w:r>
            <w:r w:rsidRPr="00366E7E">
              <w:rPr>
                <w:sz w:val="22"/>
                <w:szCs w:val="22"/>
              </w:rPr>
              <w:t>Схема программы</w:t>
            </w:r>
            <w:r>
              <w:rPr>
                <w:sz w:val="22"/>
                <w:szCs w:val="22"/>
              </w:rPr>
              <w:t xml:space="preserve"> </w:t>
            </w:r>
            <w:r w:rsidRPr="00FA6100">
              <w:rPr>
                <w:sz w:val="22"/>
                <w:szCs w:val="22"/>
              </w:rPr>
              <w:t>– формат А1, лист 1.</w:t>
            </w:r>
          </w:p>
        </w:tc>
      </w:tr>
      <w:tr w:rsidR="008C02F7" w:rsidRPr="005F05C8" w14:paraId="65A3E9A8" w14:textId="77777777" w:rsidTr="00366E7E">
        <w:tc>
          <w:tcPr>
            <w:tcW w:w="9246" w:type="dxa"/>
          </w:tcPr>
          <w:p w14:paraId="275AE8DB" w14:textId="4683B5B1" w:rsidR="008C02F7" w:rsidRPr="00FA6100" w:rsidRDefault="00366E7E" w:rsidP="00DC7AA4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Алгоритм создания лабиринта.</w:t>
            </w:r>
            <w:r>
              <w:rPr>
                <w:sz w:val="22"/>
                <w:szCs w:val="22"/>
              </w:rPr>
              <w:t xml:space="preserve"> </w:t>
            </w:r>
            <w:r w:rsidRPr="00FA6100">
              <w:rPr>
                <w:sz w:val="22"/>
                <w:szCs w:val="22"/>
              </w:rPr>
              <w:t>Схема алгоритма – формат А1, лист 1.</w:t>
            </w:r>
          </w:p>
        </w:tc>
      </w:tr>
      <w:tr w:rsidR="008C02F7" w:rsidRPr="005F05C8" w14:paraId="4599302C" w14:textId="77777777" w:rsidTr="00366E7E">
        <w:tc>
          <w:tcPr>
            <w:tcW w:w="9246" w:type="dxa"/>
          </w:tcPr>
          <w:p w14:paraId="5C47B28A" w14:textId="2C5CE366" w:rsidR="008C02F7" w:rsidRPr="00FA6100" w:rsidRDefault="00366E7E" w:rsidP="00AF1399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Алгоритм обработки действия игрока</w:t>
            </w:r>
            <w:r w:rsidRPr="00FA6100">
              <w:rPr>
                <w:sz w:val="22"/>
                <w:szCs w:val="22"/>
              </w:rPr>
              <w:t>. Схема алгоритма – формат А1, лист 1.</w:t>
            </w:r>
          </w:p>
        </w:tc>
      </w:tr>
      <w:tr w:rsidR="00366E7E" w:rsidRPr="005F05C8" w14:paraId="642EB100" w14:textId="77777777" w:rsidTr="00366E7E">
        <w:tc>
          <w:tcPr>
            <w:tcW w:w="9246" w:type="dxa"/>
          </w:tcPr>
          <w:p w14:paraId="20D9F23C" w14:textId="6B0CAB4A" w:rsidR="00366E7E" w:rsidRPr="00FA6100" w:rsidRDefault="00366E7E" w:rsidP="00366E7E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Диаграмма вариантов использования.</w:t>
            </w:r>
            <w:r>
              <w:rPr>
                <w:sz w:val="22"/>
                <w:szCs w:val="22"/>
              </w:rPr>
              <w:t xml:space="preserve"> </w:t>
            </w:r>
            <w:r w:rsidRPr="00FA6100">
              <w:rPr>
                <w:sz w:val="22"/>
                <w:szCs w:val="22"/>
              </w:rPr>
              <w:t>Плакат – формат А1, лист 1.</w:t>
            </w:r>
          </w:p>
        </w:tc>
      </w:tr>
      <w:tr w:rsidR="00366E7E" w:rsidRPr="005F05C8" w14:paraId="5D8F928E" w14:textId="77777777" w:rsidTr="00366E7E">
        <w:tc>
          <w:tcPr>
            <w:tcW w:w="9246" w:type="dxa"/>
          </w:tcPr>
          <w:p w14:paraId="28584659" w14:textId="06BB35DA" w:rsidR="00366E7E" w:rsidRDefault="00366E7E" w:rsidP="00366E7E">
            <w:pPr>
              <w:rPr>
                <w:sz w:val="22"/>
                <w:szCs w:val="22"/>
              </w:rPr>
            </w:pPr>
            <w:r w:rsidRPr="00366E7E">
              <w:rPr>
                <w:sz w:val="22"/>
                <w:szCs w:val="22"/>
              </w:rPr>
              <w:t>Инфологическая модель базы данных.</w:t>
            </w:r>
            <w:r>
              <w:rPr>
                <w:sz w:val="22"/>
                <w:szCs w:val="22"/>
              </w:rPr>
              <w:t xml:space="preserve"> </w:t>
            </w:r>
            <w:r w:rsidRPr="00FA6100">
              <w:rPr>
                <w:sz w:val="22"/>
                <w:szCs w:val="22"/>
              </w:rPr>
              <w:t xml:space="preserve">Плакат – формат А1, </w:t>
            </w:r>
          </w:p>
        </w:tc>
      </w:tr>
      <w:tr w:rsidR="00366E7E" w:rsidRPr="005F05C8" w14:paraId="52026F06" w14:textId="77777777" w:rsidTr="00366E7E">
        <w:tc>
          <w:tcPr>
            <w:tcW w:w="9246" w:type="dxa"/>
          </w:tcPr>
          <w:p w14:paraId="4A484817" w14:textId="4B08DC36" w:rsidR="00366E7E" w:rsidRPr="00FA6100" w:rsidRDefault="00366E7E" w:rsidP="00366E7E">
            <w:pPr>
              <w:rPr>
                <w:sz w:val="22"/>
                <w:szCs w:val="22"/>
              </w:rPr>
            </w:pPr>
            <w:r w:rsidRPr="00A23EB4">
              <w:rPr>
                <w:sz w:val="22"/>
                <w:szCs w:val="22"/>
              </w:rPr>
              <w:t>Диаграмма развертывания.</w:t>
            </w:r>
            <w:r w:rsidR="006F0C3F">
              <w:rPr>
                <w:sz w:val="22"/>
                <w:szCs w:val="22"/>
              </w:rPr>
              <w:t xml:space="preserve"> </w:t>
            </w:r>
            <w:r w:rsidR="000E46F5" w:rsidRPr="00FA6100">
              <w:rPr>
                <w:sz w:val="22"/>
                <w:szCs w:val="22"/>
              </w:rPr>
              <w:t xml:space="preserve">Плакат </w:t>
            </w:r>
            <w:r w:rsidRPr="00FA6100">
              <w:rPr>
                <w:sz w:val="22"/>
                <w:szCs w:val="22"/>
              </w:rPr>
              <w:t>– формат А1, лист 1.</w:t>
            </w:r>
          </w:p>
        </w:tc>
      </w:tr>
    </w:tbl>
    <w:p w14:paraId="6E493898" w14:textId="77777777" w:rsidR="009D7E1C" w:rsidRPr="008A098A" w:rsidRDefault="00585E4A" w:rsidP="008778D7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Консультанты по дипломному проекту (с указанием разделов, по которым они консультируют)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1B36E6" w:rsidRPr="005F05C8" w14:paraId="3389CED8" w14:textId="77777777">
        <w:tc>
          <w:tcPr>
            <w:tcW w:w="9356" w:type="dxa"/>
          </w:tcPr>
          <w:p w14:paraId="0A0D1921" w14:textId="17D85FC8" w:rsidR="001B36E6" w:rsidRPr="004A421D" w:rsidRDefault="003C6711" w:rsidP="00A53F02">
            <w:pPr>
              <w:jc w:val="both"/>
              <w:rPr>
                <w:sz w:val="28"/>
                <w:szCs w:val="26"/>
              </w:rPr>
            </w:pPr>
            <w:r w:rsidRPr="003C6711">
              <w:rPr>
                <w:sz w:val="28"/>
                <w:szCs w:val="26"/>
              </w:rPr>
              <w:t>Горюшкин А. А.</w:t>
            </w:r>
            <w:r w:rsidR="001B36E6" w:rsidRPr="004A421D">
              <w:rPr>
                <w:sz w:val="28"/>
                <w:szCs w:val="26"/>
              </w:rPr>
              <w:t xml:space="preserve"> – </w:t>
            </w:r>
            <w:r w:rsidR="007E5AF0" w:rsidRPr="004A421D">
              <w:rPr>
                <w:sz w:val="28"/>
                <w:szCs w:val="26"/>
              </w:rPr>
              <w:t>«</w:t>
            </w:r>
            <w:r w:rsidR="001B36E6" w:rsidRPr="004A421D">
              <w:rPr>
                <w:sz w:val="28"/>
                <w:szCs w:val="26"/>
              </w:rPr>
              <w:t>Технико-экономическое обоснование</w:t>
            </w:r>
            <w:r w:rsidR="007E5AF0" w:rsidRPr="004A421D">
              <w:rPr>
                <w:sz w:val="28"/>
                <w:szCs w:val="26"/>
              </w:rPr>
              <w:t>»</w:t>
            </w:r>
            <w:r w:rsidR="00173A81">
              <w:rPr>
                <w:sz w:val="28"/>
                <w:szCs w:val="26"/>
              </w:rPr>
              <w:t xml:space="preserve"> (раздел 7)</w:t>
            </w:r>
            <w:r w:rsidR="001B36E6" w:rsidRPr="004A421D">
              <w:rPr>
                <w:sz w:val="28"/>
                <w:szCs w:val="26"/>
              </w:rPr>
              <w:t>.</w:t>
            </w:r>
          </w:p>
        </w:tc>
      </w:tr>
      <w:tr w:rsidR="001B36E6" w:rsidRPr="005F05C8" w14:paraId="183B5192" w14:textId="77777777">
        <w:tc>
          <w:tcPr>
            <w:tcW w:w="9356" w:type="dxa"/>
          </w:tcPr>
          <w:p w14:paraId="48D115BA" w14:textId="10D41C3F" w:rsidR="001B36E6" w:rsidRPr="004A421D" w:rsidRDefault="00E64B7F" w:rsidP="00A53F02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Хмелев</w:t>
            </w:r>
            <w:r w:rsidR="003C6711">
              <w:rPr>
                <w:sz w:val="28"/>
                <w:szCs w:val="26"/>
              </w:rPr>
              <w:t xml:space="preserve"> А. </w:t>
            </w:r>
            <w:r>
              <w:rPr>
                <w:sz w:val="28"/>
                <w:szCs w:val="26"/>
              </w:rPr>
              <w:t>Г</w:t>
            </w:r>
            <w:r w:rsidR="003C6711">
              <w:rPr>
                <w:sz w:val="28"/>
                <w:szCs w:val="26"/>
              </w:rPr>
              <w:t>.</w:t>
            </w:r>
            <w:r w:rsidR="001B36E6" w:rsidRPr="004A421D">
              <w:rPr>
                <w:sz w:val="28"/>
                <w:szCs w:val="26"/>
              </w:rPr>
              <w:t xml:space="preserve"> – </w:t>
            </w:r>
            <w:r w:rsidR="00252920">
              <w:rPr>
                <w:sz w:val="28"/>
                <w:szCs w:val="26"/>
              </w:rPr>
              <w:t>консультант от кафедры</w:t>
            </w:r>
            <w:r w:rsidR="00173A81">
              <w:rPr>
                <w:sz w:val="28"/>
                <w:szCs w:val="26"/>
              </w:rPr>
              <w:t xml:space="preserve"> (разделы 1-6)</w:t>
            </w:r>
            <w:r w:rsidR="00DC5CCA" w:rsidRPr="004A421D">
              <w:rPr>
                <w:sz w:val="28"/>
                <w:szCs w:val="26"/>
              </w:rPr>
              <w:t>.</w:t>
            </w:r>
          </w:p>
        </w:tc>
      </w:tr>
      <w:tr w:rsidR="001B36E6" w:rsidRPr="005F05C8" w14:paraId="5B103F37" w14:textId="77777777">
        <w:tc>
          <w:tcPr>
            <w:tcW w:w="9356" w:type="dxa"/>
          </w:tcPr>
          <w:p w14:paraId="36B50F14" w14:textId="6F171A6C" w:rsidR="001B36E6" w:rsidRPr="004A421D" w:rsidRDefault="008553F1" w:rsidP="00A53F02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Болтак С. В</w:t>
            </w:r>
            <w:r w:rsidR="003C6711">
              <w:rPr>
                <w:sz w:val="28"/>
                <w:szCs w:val="26"/>
              </w:rPr>
              <w:t xml:space="preserve">. </w:t>
            </w:r>
            <w:r w:rsidR="00DD7ADF" w:rsidRPr="004A421D">
              <w:rPr>
                <w:sz w:val="28"/>
                <w:szCs w:val="26"/>
              </w:rPr>
              <w:t xml:space="preserve"> </w:t>
            </w:r>
            <w:r w:rsidR="00A643EE" w:rsidRPr="004A421D">
              <w:rPr>
                <w:sz w:val="28"/>
                <w:szCs w:val="26"/>
              </w:rPr>
              <w:t xml:space="preserve">– </w:t>
            </w:r>
            <w:r w:rsidR="00E44605" w:rsidRPr="004A421D">
              <w:rPr>
                <w:sz w:val="28"/>
                <w:szCs w:val="26"/>
              </w:rPr>
              <w:t>нормоконтроль</w:t>
            </w:r>
            <w:r w:rsidR="00173A81">
              <w:rPr>
                <w:sz w:val="28"/>
                <w:szCs w:val="26"/>
              </w:rPr>
              <w:t xml:space="preserve"> (разделы 1-7)</w:t>
            </w:r>
            <w:r w:rsidR="005D2731" w:rsidRPr="004A421D">
              <w:rPr>
                <w:sz w:val="28"/>
                <w:szCs w:val="26"/>
              </w:rPr>
              <w:t>.</w:t>
            </w:r>
          </w:p>
        </w:tc>
      </w:tr>
    </w:tbl>
    <w:p w14:paraId="19560FBA" w14:textId="77777777" w:rsidR="009D7E1C" w:rsidRDefault="00DD7ADF" w:rsidP="004E075F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Примерный календарный график выполнения дипломного проекта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1701"/>
        <w:gridCol w:w="1701"/>
      </w:tblGrid>
      <w:tr w:rsidR="008217DD" w:rsidRPr="00D7668E" w14:paraId="13FB4A19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  <w:vAlign w:val="center"/>
          </w:tcPr>
          <w:p w14:paraId="15A617E2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Наименование этапов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  <w:vAlign w:val="center"/>
          </w:tcPr>
          <w:p w14:paraId="1FEEED41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 xml:space="preserve">Срок </w:t>
            </w:r>
            <w:r w:rsidR="00982636" w:rsidRPr="00982636">
              <w:rPr>
                <w:sz w:val="26"/>
                <w:szCs w:val="26"/>
              </w:rPr>
              <w:br/>
            </w:r>
            <w:r w:rsidRPr="00D7668E">
              <w:rPr>
                <w:sz w:val="26"/>
                <w:szCs w:val="26"/>
              </w:rPr>
              <w:t>выполнения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09A46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Примечание</w:t>
            </w:r>
          </w:p>
        </w:tc>
      </w:tr>
      <w:tr w:rsidR="008217DD" w:rsidRPr="00D7668E" w14:paraId="551855DA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2A564C51" w14:textId="3BE98761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1</w:t>
            </w:r>
            <w:r w:rsidR="00357F11">
              <w:rPr>
                <w:szCs w:val="26"/>
                <w:lang w:val="en-US"/>
              </w:rPr>
              <w:t xml:space="preserve"> </w:t>
            </w:r>
            <w:r w:rsidR="00357F11">
              <w:rPr>
                <w:szCs w:val="26"/>
              </w:rPr>
              <w:t>этап</w:t>
            </w:r>
            <w:r w:rsidRPr="00D7668E">
              <w:rPr>
                <w:szCs w:val="26"/>
              </w:rPr>
              <w:t xml:space="preserve"> (разделы </w:t>
            </w:r>
            <w:r w:rsidR="00357F11">
              <w:rPr>
                <w:szCs w:val="26"/>
              </w:rPr>
              <w:t xml:space="preserve">«Ведение», </w:t>
            </w:r>
            <w:r w:rsidRPr="00D7668E">
              <w:rPr>
                <w:szCs w:val="26"/>
              </w:rPr>
              <w:t>1,</w:t>
            </w:r>
            <w:r w:rsidR="00357F11">
              <w:rPr>
                <w:szCs w:val="26"/>
              </w:rPr>
              <w:t xml:space="preserve"> 2, 3,</w:t>
            </w:r>
            <w:r w:rsidR="00190F6E">
              <w:rPr>
                <w:szCs w:val="26"/>
                <w:lang w:val="en-US"/>
              </w:rPr>
              <w:t xml:space="preserve"> </w:t>
            </w:r>
            <w:r w:rsidR="00190F6E">
              <w:rPr>
                <w:szCs w:val="26"/>
              </w:rPr>
              <w:t>ТЭО</w:t>
            </w:r>
            <w:r w:rsidRPr="00D7668E">
              <w:rPr>
                <w:szCs w:val="26"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4BBA91D9" w14:textId="7066D30D" w:rsidR="008217DD" w:rsidRPr="001959A8" w:rsidRDefault="00A625E5">
            <w:pPr>
              <w:rPr>
                <w:szCs w:val="26"/>
              </w:rPr>
            </w:pPr>
            <w:r>
              <w:rPr>
                <w:szCs w:val="26"/>
              </w:rPr>
              <w:t>09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2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4F7A042D" w14:textId="3462C485" w:rsidR="008217DD" w:rsidRPr="001959A8" w:rsidRDefault="00A625E5">
            <w:pPr>
              <w:rPr>
                <w:szCs w:val="26"/>
              </w:rPr>
            </w:pPr>
            <w:r>
              <w:rPr>
                <w:szCs w:val="26"/>
              </w:rPr>
              <w:t>22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3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FF2417" w14:textId="452CE579" w:rsidR="008217DD" w:rsidRPr="00D7668E" w:rsidRDefault="00A625E5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  <w:r w:rsidR="008217DD" w:rsidRPr="00D7668E">
              <w:rPr>
                <w:szCs w:val="26"/>
              </w:rPr>
              <w:t>0 %</w:t>
            </w:r>
          </w:p>
        </w:tc>
      </w:tr>
      <w:tr w:rsidR="008217DD" w:rsidRPr="00D7668E" w14:paraId="187369F3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21A281AF" w14:textId="196D5C79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2</w:t>
            </w:r>
            <w:r w:rsidR="00357F11">
              <w:rPr>
                <w:szCs w:val="26"/>
              </w:rPr>
              <w:t xml:space="preserve"> этап</w:t>
            </w:r>
            <w:r w:rsidRPr="00D7668E">
              <w:rPr>
                <w:szCs w:val="26"/>
              </w:rPr>
              <w:t xml:space="preserve"> (разделы 4, 5)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7255E938" w14:textId="503FD7DB" w:rsidR="008217DD" w:rsidRPr="001959A8" w:rsidRDefault="00A769E9">
            <w:pPr>
              <w:rPr>
                <w:szCs w:val="26"/>
              </w:rPr>
            </w:pPr>
            <w:r>
              <w:rPr>
                <w:szCs w:val="26"/>
              </w:rPr>
              <w:t>23</w:t>
            </w:r>
            <w:r w:rsidR="004A421D" w:rsidRPr="001959A8">
              <w:rPr>
                <w:szCs w:val="26"/>
              </w:rPr>
              <w:t>.0</w:t>
            </w:r>
            <w:r>
              <w:rPr>
                <w:szCs w:val="26"/>
              </w:rPr>
              <w:t>3</w:t>
            </w:r>
            <w:r w:rsidR="004A421D" w:rsidRPr="001959A8">
              <w:rPr>
                <w:szCs w:val="26"/>
              </w:rPr>
              <w:t>.2026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64E0F098" w14:textId="5EF28C6E" w:rsidR="008217DD" w:rsidRPr="001959A8" w:rsidRDefault="00A769E9">
            <w:pPr>
              <w:rPr>
                <w:szCs w:val="26"/>
              </w:rPr>
            </w:pPr>
            <w:r>
              <w:rPr>
                <w:szCs w:val="26"/>
              </w:rPr>
              <w:t>30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4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47ADCC0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60 %</w:t>
            </w:r>
          </w:p>
        </w:tc>
      </w:tr>
      <w:tr w:rsidR="008217DD" w:rsidRPr="00D7668E" w14:paraId="171DBAF5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1EB44B99" w14:textId="6E1D4624" w:rsidR="008217DD" w:rsidRPr="00D7668E" w:rsidRDefault="008217DD" w:rsidP="008778D7">
            <w:pPr>
              <w:rPr>
                <w:szCs w:val="26"/>
              </w:rPr>
            </w:pPr>
            <w:r w:rsidRPr="00D7668E">
              <w:rPr>
                <w:szCs w:val="26"/>
              </w:rPr>
              <w:t>3</w:t>
            </w:r>
            <w:r w:rsidR="00357F11">
              <w:rPr>
                <w:szCs w:val="26"/>
              </w:rPr>
              <w:t xml:space="preserve"> этап </w:t>
            </w:r>
            <w:r w:rsidRPr="00D7668E">
              <w:rPr>
                <w:szCs w:val="26"/>
              </w:rPr>
              <w:t xml:space="preserve">(разделы </w:t>
            </w:r>
            <w:r w:rsidR="00357F11">
              <w:rPr>
                <w:szCs w:val="26"/>
              </w:rPr>
              <w:t xml:space="preserve">6, </w:t>
            </w:r>
            <w:r w:rsidR="008778D7">
              <w:rPr>
                <w:szCs w:val="26"/>
              </w:rPr>
              <w:t>«З</w:t>
            </w:r>
            <w:r w:rsidRPr="00D7668E">
              <w:rPr>
                <w:szCs w:val="26"/>
              </w:rPr>
              <w:t>аключение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 xml:space="preserve">, </w:t>
            </w:r>
            <w:r w:rsidR="008778D7">
              <w:rPr>
                <w:szCs w:val="26"/>
              </w:rPr>
              <w:t>«С</w:t>
            </w:r>
            <w:r w:rsidRPr="00D7668E">
              <w:rPr>
                <w:szCs w:val="26"/>
              </w:rPr>
              <w:t>писок</w:t>
            </w:r>
            <w:r w:rsidR="00357F11">
              <w:rPr>
                <w:szCs w:val="26"/>
              </w:rPr>
              <w:t xml:space="preserve"> и</w:t>
            </w:r>
            <w:r w:rsidRPr="00D7668E">
              <w:rPr>
                <w:szCs w:val="26"/>
              </w:rPr>
              <w:t>спользованных источников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>, приложения, графический материал</w:t>
            </w:r>
            <w:r w:rsidR="00357F11">
              <w:rPr>
                <w:szCs w:val="26"/>
              </w:rPr>
              <w:t>, реферат</w:t>
            </w:r>
            <w:r w:rsidRPr="00D7668E">
              <w:rPr>
                <w:szCs w:val="26"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05C4E887" w14:textId="755040B2" w:rsidR="008217DD" w:rsidRPr="001959A8" w:rsidRDefault="00A769E9">
            <w:pPr>
              <w:rPr>
                <w:szCs w:val="26"/>
              </w:rPr>
            </w:pPr>
            <w:r>
              <w:rPr>
                <w:szCs w:val="26"/>
              </w:rPr>
              <w:t>01</w:t>
            </w:r>
            <w:r w:rsidR="004A421D" w:rsidRPr="001959A8">
              <w:rPr>
                <w:szCs w:val="26"/>
              </w:rPr>
              <w:t>.05.2026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6E194281" w14:textId="770016CA" w:rsidR="008217DD" w:rsidRPr="001959A8" w:rsidRDefault="00A769E9">
            <w:pPr>
              <w:rPr>
                <w:szCs w:val="26"/>
              </w:rPr>
            </w:pPr>
            <w:r>
              <w:rPr>
                <w:szCs w:val="26"/>
              </w:rPr>
              <w:t>1</w:t>
            </w:r>
            <w:r w:rsidR="008217DD" w:rsidRPr="001959A8">
              <w:rPr>
                <w:szCs w:val="26"/>
              </w:rPr>
              <w:t>5.05.202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A19494B" w14:textId="07E7C0BB" w:rsidR="008217DD" w:rsidRPr="00D7668E" w:rsidRDefault="00A769E9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8</w:t>
            </w:r>
            <w:r w:rsidR="00357F11">
              <w:rPr>
                <w:szCs w:val="26"/>
                <w:lang w:val="en-US"/>
              </w:rPr>
              <w:t>5</w:t>
            </w:r>
            <w:r w:rsidR="008217DD" w:rsidRPr="00D7668E">
              <w:rPr>
                <w:szCs w:val="26"/>
              </w:rPr>
              <w:t xml:space="preserve"> %</w:t>
            </w:r>
          </w:p>
        </w:tc>
      </w:tr>
      <w:tr w:rsidR="008217DD" w:rsidRPr="00D7668E" w14:paraId="31E832B0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A9A1461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340CC31A" w14:textId="6095928C" w:rsidR="008217DD" w:rsidRPr="001959A8" w:rsidRDefault="008217DD" w:rsidP="004A421D">
            <w:pPr>
              <w:rPr>
                <w:szCs w:val="26"/>
              </w:rPr>
            </w:pPr>
            <w:r w:rsidRPr="001959A8">
              <w:rPr>
                <w:szCs w:val="26"/>
              </w:rPr>
              <w:t xml:space="preserve">с </w:t>
            </w:r>
            <w:r w:rsidR="00A769E9">
              <w:rPr>
                <w:szCs w:val="26"/>
              </w:rPr>
              <w:t>01</w:t>
            </w:r>
            <w:r w:rsidRPr="001959A8">
              <w:rPr>
                <w:szCs w:val="26"/>
              </w:rPr>
              <w:t>.0</w:t>
            </w:r>
            <w:r w:rsidR="00357F11">
              <w:rPr>
                <w:szCs w:val="26"/>
              </w:rPr>
              <w:t>4</w:t>
            </w:r>
            <w:r w:rsidRPr="001959A8">
              <w:rPr>
                <w:szCs w:val="26"/>
              </w:rPr>
              <w:t>.</w:t>
            </w:r>
            <w:r w:rsidR="000A5141" w:rsidRPr="001959A8">
              <w:rPr>
                <w:szCs w:val="26"/>
              </w:rPr>
              <w:t>20</w:t>
            </w:r>
            <w:r w:rsidRPr="001959A8">
              <w:rPr>
                <w:szCs w:val="26"/>
              </w:rPr>
              <w:t>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8A58B91" w14:textId="77777777" w:rsidR="008217DD" w:rsidRPr="00D7668E" w:rsidRDefault="008217DD" w:rsidP="008778D7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Еженедельно согласно </w:t>
            </w:r>
            <w:r w:rsidR="008778D7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70A47063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33ED4AD4" w14:textId="77777777" w:rsidR="008217DD" w:rsidRPr="00D7668E" w:rsidRDefault="008217DD" w:rsidP="004A421D">
            <w:pPr>
              <w:rPr>
                <w:szCs w:val="26"/>
              </w:rPr>
            </w:pPr>
            <w:r w:rsidRPr="00D7668E">
              <w:rPr>
                <w:szCs w:val="26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A421D">
              <w:rPr>
                <w:szCs w:val="26"/>
              </w:rPr>
              <w:t>ПОИТ</w:t>
            </w:r>
            <w:r w:rsidRPr="00D7668E">
              <w:rPr>
                <w:szCs w:val="26"/>
              </w:rPr>
              <w:t xml:space="preserve"> и допуск к защите в ГЭК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315C6608" w14:textId="292503A7" w:rsidR="008217DD" w:rsidRPr="00190F6E" w:rsidRDefault="00B220C0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25</w:t>
            </w:r>
            <w:r w:rsidR="004E075F">
              <w:rPr>
                <w:szCs w:val="26"/>
              </w:rPr>
              <w:t>.0</w:t>
            </w:r>
            <w:r>
              <w:rPr>
                <w:szCs w:val="26"/>
              </w:rPr>
              <w:t>5</w:t>
            </w:r>
            <w:r w:rsidR="004E075F">
              <w:rPr>
                <w:szCs w:val="26"/>
              </w:rPr>
              <w:t>.202</w:t>
            </w:r>
            <w:r w:rsidR="004A421D">
              <w:rPr>
                <w:szCs w:val="26"/>
              </w:rPr>
              <w:t>6</w:t>
            </w:r>
            <w:r w:rsidR="00190F6E">
              <w:rPr>
                <w:szCs w:val="26"/>
                <w:lang w:val="en-US"/>
              </w:rPr>
              <w:t>,</w:t>
            </w:r>
          </w:p>
          <w:p w14:paraId="40C31188" w14:textId="725D5545" w:rsidR="008217DD" w:rsidRPr="00F06573" w:rsidRDefault="008217DD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0</w:t>
            </w:r>
            <w:r w:rsidR="00B220C0">
              <w:rPr>
                <w:szCs w:val="26"/>
              </w:rPr>
              <w:t>1</w:t>
            </w:r>
            <w:r>
              <w:rPr>
                <w:szCs w:val="26"/>
              </w:rPr>
              <w:t>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8452F8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100%</w:t>
            </w:r>
          </w:p>
          <w:p w14:paraId="6D6FAF49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Согласно 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784AC6BE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F788351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Рецензирование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7D52B647" w14:textId="77777777" w:rsidR="008217DD" w:rsidRPr="00D7668E" w:rsidRDefault="004A421D">
            <w:pPr>
              <w:rPr>
                <w:szCs w:val="26"/>
              </w:rPr>
            </w:pPr>
            <w:r>
              <w:rPr>
                <w:szCs w:val="26"/>
              </w:rPr>
              <w:t>01.06.2026</w:t>
            </w:r>
            <w:r w:rsidR="008217DD" w:rsidRPr="00D7668E">
              <w:rPr>
                <w:szCs w:val="26"/>
              </w:rPr>
              <w:t xml:space="preserve"> – </w:t>
            </w:r>
          </w:p>
          <w:p w14:paraId="6927CBBC" w14:textId="77777777" w:rsidR="008217DD" w:rsidRPr="00D7668E" w:rsidRDefault="008217DD">
            <w:pPr>
              <w:rPr>
                <w:szCs w:val="26"/>
              </w:rPr>
            </w:pPr>
            <w:r>
              <w:rPr>
                <w:szCs w:val="26"/>
              </w:rPr>
              <w:t>13.06.202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6BFD492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 рас</w:t>
            </w:r>
            <w:r>
              <w:rPr>
                <w:szCs w:val="26"/>
              </w:rPr>
              <w:softHyphen/>
            </w:r>
            <w:r w:rsidRPr="00D7668E">
              <w:rPr>
                <w:szCs w:val="26"/>
              </w:rPr>
              <w:t>поряжению</w:t>
            </w:r>
          </w:p>
        </w:tc>
      </w:tr>
      <w:tr w:rsidR="008217DD" w:rsidRPr="00D7668E" w14:paraId="31E7B426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7B761D4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Защита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0130F722" w14:textId="77777777" w:rsidR="008217DD" w:rsidRPr="00D7668E" w:rsidRDefault="004A421D">
            <w:pPr>
              <w:rPr>
                <w:szCs w:val="26"/>
              </w:rPr>
            </w:pPr>
            <w:r>
              <w:rPr>
                <w:szCs w:val="26"/>
              </w:rPr>
              <w:t>15.06.2026</w:t>
            </w:r>
            <w:r w:rsidR="008217DD" w:rsidRPr="00D7668E">
              <w:rPr>
                <w:szCs w:val="26"/>
              </w:rPr>
              <w:t xml:space="preserve"> –</w:t>
            </w:r>
          </w:p>
          <w:p w14:paraId="4E858328" w14:textId="77777777" w:rsidR="008217DD" w:rsidRPr="00D7668E" w:rsidRDefault="008217DD">
            <w:pPr>
              <w:rPr>
                <w:szCs w:val="26"/>
              </w:rPr>
            </w:pPr>
            <w:r>
              <w:rPr>
                <w:szCs w:val="26"/>
              </w:rPr>
              <w:t>30.06.202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3056B06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приказу</w:t>
            </w:r>
          </w:p>
        </w:tc>
      </w:tr>
    </w:tbl>
    <w:p w14:paraId="20F6F018" w14:textId="77777777" w:rsidR="00585E4A" w:rsidRDefault="00585E4A" w:rsidP="008A098A">
      <w:pPr>
        <w:rPr>
          <w:sz w:val="28"/>
          <w:szCs w:val="26"/>
        </w:rPr>
      </w:pPr>
    </w:p>
    <w:p w14:paraId="3C659DD6" w14:textId="2755373D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 xml:space="preserve">Дата выдачи задания </w:t>
      </w:r>
      <w:proofErr w:type="gramStart"/>
      <w:r>
        <w:rPr>
          <w:sz w:val="28"/>
          <w:szCs w:val="26"/>
        </w:rPr>
        <w:t>«</w:t>
      </w:r>
      <w:r w:rsidR="003C6711" w:rsidRPr="00D51995">
        <w:rPr>
          <w:sz w:val="28"/>
          <w:szCs w:val="26"/>
          <w:u w:val="single"/>
        </w:rPr>
        <w:t xml:space="preserve"> </w:t>
      </w:r>
      <w:r w:rsidR="003C6711">
        <w:rPr>
          <w:sz w:val="28"/>
          <w:szCs w:val="26"/>
          <w:u w:val="single"/>
        </w:rPr>
        <w:t xml:space="preserve"> </w:t>
      </w:r>
      <w:proofErr w:type="gramEnd"/>
      <w:r w:rsidR="003C6711">
        <w:rPr>
          <w:sz w:val="28"/>
          <w:szCs w:val="26"/>
          <w:u w:val="single"/>
        </w:rPr>
        <w:t xml:space="preserve"> 12 </w:t>
      </w:r>
      <w:r w:rsidR="003C6711"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>» </w:t>
      </w:r>
      <w:r w:rsidR="003365B3">
        <w:rPr>
          <w:sz w:val="28"/>
          <w:szCs w:val="26"/>
        </w:rPr>
        <w:t xml:space="preserve"> </w:t>
      </w:r>
      <w:r w:rsidR="003C6711">
        <w:rPr>
          <w:sz w:val="28"/>
          <w:szCs w:val="26"/>
          <w:u w:val="single"/>
        </w:rPr>
        <w:t xml:space="preserve">  </w:t>
      </w:r>
      <w:r w:rsidR="003C6711" w:rsidRPr="00D51995">
        <w:rPr>
          <w:sz w:val="28"/>
          <w:szCs w:val="26"/>
          <w:u w:val="single"/>
        </w:rPr>
        <w:t xml:space="preserve">  </w:t>
      </w:r>
      <w:r w:rsidR="003C6711">
        <w:rPr>
          <w:sz w:val="28"/>
          <w:szCs w:val="26"/>
          <w:u w:val="single"/>
        </w:rPr>
        <w:t>февраля</w:t>
      </w:r>
      <w:r w:rsidR="003C6711" w:rsidRPr="00D51995">
        <w:rPr>
          <w:sz w:val="28"/>
          <w:szCs w:val="26"/>
          <w:u w:val="single"/>
        </w:rPr>
        <w:t xml:space="preserve"> </w:t>
      </w:r>
      <w:r w:rsidR="003C6711">
        <w:rPr>
          <w:sz w:val="28"/>
          <w:szCs w:val="26"/>
          <w:u w:val="single"/>
        </w:rPr>
        <w:t xml:space="preserve">  </w:t>
      </w:r>
      <w:r w:rsidR="003C6711"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 xml:space="preserve"> 202</w:t>
      </w:r>
      <w:r w:rsidR="00853290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216501C5" w14:textId="45B2DEEB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 xml:space="preserve">Срок сдачи законченного дипломного проекта </w:t>
      </w:r>
      <w:proofErr w:type="gramStart"/>
      <w:r>
        <w:rPr>
          <w:sz w:val="28"/>
          <w:szCs w:val="26"/>
        </w:rPr>
        <w:t>«</w:t>
      </w:r>
      <w:r w:rsidRPr="00D51995">
        <w:rPr>
          <w:sz w:val="28"/>
          <w:szCs w:val="26"/>
          <w:u w:val="single"/>
        </w:rPr>
        <w:t xml:space="preserve">  </w:t>
      </w:r>
      <w:r w:rsidR="003C6711">
        <w:rPr>
          <w:sz w:val="28"/>
          <w:szCs w:val="26"/>
          <w:u w:val="single"/>
        </w:rPr>
        <w:t>31</w:t>
      </w:r>
      <w:proofErr w:type="gramEnd"/>
      <w:r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>»  </w:t>
      </w:r>
      <w:r w:rsidRPr="00D51995">
        <w:rPr>
          <w:sz w:val="28"/>
          <w:szCs w:val="26"/>
          <w:u w:val="single"/>
        </w:rPr>
        <w:t xml:space="preserve">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</w:t>
      </w:r>
      <w:r w:rsidR="003C6711">
        <w:rPr>
          <w:sz w:val="28"/>
          <w:szCs w:val="26"/>
          <w:u w:val="single"/>
        </w:rPr>
        <w:t>мая</w:t>
      </w:r>
      <w:r w:rsidRPr="00D51995">
        <w:rPr>
          <w:sz w:val="28"/>
          <w:szCs w:val="26"/>
          <w:u w:val="single"/>
        </w:rPr>
        <w:t xml:space="preserve">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> 202</w:t>
      </w:r>
      <w:r w:rsidR="00853290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3B01B30A" w14:textId="77777777" w:rsidR="00D51995" w:rsidRDefault="00D51995" w:rsidP="008A098A">
      <w:pPr>
        <w:rPr>
          <w:sz w:val="28"/>
          <w:szCs w:val="26"/>
        </w:rPr>
      </w:pPr>
    </w:p>
    <w:tbl>
      <w:tblPr>
        <w:tblStyle w:val="a3"/>
        <w:tblW w:w="4945" w:type="pct"/>
        <w:tblLook w:val="04A0" w:firstRow="1" w:lastRow="0" w:firstColumn="1" w:lastColumn="0" w:noHBand="0" w:noVBand="1"/>
      </w:tblPr>
      <w:tblGrid>
        <w:gridCol w:w="4253"/>
        <w:gridCol w:w="2126"/>
        <w:gridCol w:w="285"/>
        <w:gridCol w:w="2587"/>
      </w:tblGrid>
      <w:tr w:rsidR="004E075F" w14:paraId="611515FB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4B3E639E" w14:textId="77777777" w:rsidR="004E075F" w:rsidRDefault="00FA53DB" w:rsidP="008A098A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Руководитель дипломного</w:t>
            </w:r>
          </w:p>
        </w:tc>
        <w:tc>
          <w:tcPr>
            <w:tcW w:w="1149" w:type="pct"/>
            <w:tcBorders>
              <w:top w:val="nil"/>
              <w:left w:val="nil"/>
              <w:bottom w:val="nil"/>
              <w:right w:val="nil"/>
            </w:tcBorders>
          </w:tcPr>
          <w:p w14:paraId="33808E33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65DC0049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nil"/>
              <w:right w:val="nil"/>
            </w:tcBorders>
          </w:tcPr>
          <w:p w14:paraId="4403CE7B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</w:tr>
      <w:tr w:rsidR="009F554F" w14:paraId="49987FCF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00F91B19" w14:textId="77777777" w:rsidR="009F554F" w:rsidRDefault="00FA53DB" w:rsidP="008A098A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проекта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14A8C" w14:textId="77777777" w:rsidR="009F554F" w:rsidRDefault="009F554F" w:rsidP="008A098A">
            <w:pPr>
              <w:rPr>
                <w:sz w:val="28"/>
                <w:szCs w:val="26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33E5CD1B" w14:textId="77777777" w:rsidR="009F554F" w:rsidRDefault="009F554F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A4793" w14:textId="2618173C" w:rsidR="009F554F" w:rsidRPr="004A421D" w:rsidRDefault="007E09D8" w:rsidP="00A53F02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А. </w:t>
            </w:r>
            <w:r w:rsidR="002B3A8E">
              <w:rPr>
                <w:sz w:val="28"/>
                <w:szCs w:val="26"/>
              </w:rPr>
              <w:t>Г</w:t>
            </w:r>
            <w:r>
              <w:rPr>
                <w:sz w:val="28"/>
                <w:szCs w:val="26"/>
              </w:rPr>
              <w:t xml:space="preserve">. </w:t>
            </w:r>
            <w:r w:rsidR="002B3A8E">
              <w:rPr>
                <w:sz w:val="28"/>
                <w:szCs w:val="26"/>
              </w:rPr>
              <w:t>Хмелев</w:t>
            </w:r>
          </w:p>
        </w:tc>
      </w:tr>
      <w:tr w:rsidR="00A643EE" w14:paraId="3973F6E2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7A6C04E2" w14:textId="77777777" w:rsidR="00A643EE" w:rsidRDefault="00A643EE" w:rsidP="008A098A">
            <w:pPr>
              <w:rPr>
                <w:sz w:val="28"/>
                <w:szCs w:val="26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44665" w14:textId="77777777" w:rsidR="00A643EE" w:rsidRPr="00A643EE" w:rsidRDefault="00A643EE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(подпись)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480D4092" w14:textId="77777777" w:rsidR="00A643EE" w:rsidRDefault="00A643EE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2FD80" w14:textId="77777777" w:rsidR="00A643EE" w:rsidRPr="00A643EE" w:rsidRDefault="00A643EE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(инициалы, фамилия)</w:t>
            </w:r>
          </w:p>
        </w:tc>
      </w:tr>
    </w:tbl>
    <w:p w14:paraId="30D31EB5" w14:textId="77777777" w:rsidR="009F554F" w:rsidRDefault="009F554F" w:rsidP="008A098A">
      <w:pPr>
        <w:rPr>
          <w:sz w:val="28"/>
          <w:szCs w:val="26"/>
        </w:rPr>
      </w:pPr>
    </w:p>
    <w:p w14:paraId="2E4DE118" w14:textId="77777777" w:rsidR="009F554F" w:rsidRDefault="005D2731" w:rsidP="008A098A">
      <w:pPr>
        <w:rPr>
          <w:sz w:val="28"/>
          <w:szCs w:val="26"/>
        </w:rPr>
      </w:pPr>
      <w:r>
        <w:rPr>
          <w:sz w:val="28"/>
          <w:szCs w:val="26"/>
        </w:rPr>
        <w:t>Подпись обучающегося _____________________</w:t>
      </w:r>
    </w:p>
    <w:p w14:paraId="7CC1194D" w14:textId="081F1F3F" w:rsidR="005D2731" w:rsidRDefault="005D2731" w:rsidP="008A098A">
      <w:pPr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Дата  </w:t>
      </w:r>
      <w:r w:rsidR="007E09D8">
        <w:rPr>
          <w:sz w:val="28"/>
          <w:szCs w:val="26"/>
        </w:rPr>
        <w:t>«</w:t>
      </w:r>
      <w:proofErr w:type="gramEnd"/>
      <w:r w:rsidR="007E09D8" w:rsidRPr="00D51995">
        <w:rPr>
          <w:sz w:val="28"/>
          <w:szCs w:val="26"/>
          <w:u w:val="single"/>
        </w:rPr>
        <w:t xml:space="preserve"> </w:t>
      </w:r>
      <w:r w:rsidR="007E09D8">
        <w:rPr>
          <w:sz w:val="28"/>
          <w:szCs w:val="26"/>
          <w:u w:val="single"/>
        </w:rPr>
        <w:t xml:space="preserve">  12 </w:t>
      </w:r>
      <w:r w:rsidR="007E09D8" w:rsidRPr="00D51995">
        <w:rPr>
          <w:sz w:val="28"/>
          <w:szCs w:val="26"/>
          <w:u w:val="single"/>
        </w:rPr>
        <w:t xml:space="preserve">  </w:t>
      </w:r>
      <w:r w:rsidR="007E09D8">
        <w:rPr>
          <w:sz w:val="28"/>
          <w:szCs w:val="26"/>
        </w:rPr>
        <w:t>» </w:t>
      </w:r>
      <w:r w:rsidR="003365B3">
        <w:rPr>
          <w:sz w:val="28"/>
          <w:szCs w:val="26"/>
        </w:rPr>
        <w:t xml:space="preserve"> </w:t>
      </w:r>
      <w:r w:rsidR="007E09D8">
        <w:rPr>
          <w:sz w:val="28"/>
          <w:szCs w:val="26"/>
          <w:u w:val="single"/>
        </w:rPr>
        <w:t xml:space="preserve">  </w:t>
      </w:r>
      <w:r w:rsidR="007E09D8" w:rsidRPr="00D51995">
        <w:rPr>
          <w:sz w:val="28"/>
          <w:szCs w:val="26"/>
          <w:u w:val="single"/>
        </w:rPr>
        <w:t xml:space="preserve">  </w:t>
      </w:r>
      <w:r w:rsidR="007E09D8">
        <w:rPr>
          <w:sz w:val="28"/>
          <w:szCs w:val="26"/>
          <w:u w:val="single"/>
        </w:rPr>
        <w:t>февраля</w:t>
      </w:r>
      <w:r w:rsidR="007E09D8" w:rsidRPr="00D51995">
        <w:rPr>
          <w:sz w:val="28"/>
          <w:szCs w:val="26"/>
          <w:u w:val="single"/>
        </w:rPr>
        <w:t xml:space="preserve"> </w:t>
      </w:r>
      <w:r w:rsidR="007E09D8">
        <w:rPr>
          <w:sz w:val="28"/>
          <w:szCs w:val="26"/>
          <w:u w:val="single"/>
        </w:rPr>
        <w:t xml:space="preserve">  </w:t>
      </w:r>
      <w:r w:rsidR="007E09D8" w:rsidRPr="00D51995">
        <w:rPr>
          <w:sz w:val="28"/>
          <w:szCs w:val="26"/>
          <w:u w:val="single"/>
        </w:rPr>
        <w:t xml:space="preserve">  </w:t>
      </w:r>
      <w:r w:rsidR="007E09D8">
        <w:rPr>
          <w:sz w:val="28"/>
          <w:szCs w:val="26"/>
        </w:rPr>
        <w:t xml:space="preserve"> 2026 г.</w:t>
      </w:r>
    </w:p>
    <w:sectPr w:rsidR="005D2731" w:rsidSect="008778D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D18B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C4E84"/>
    <w:multiLevelType w:val="multilevel"/>
    <w:tmpl w:val="AE8E02DA"/>
    <w:lvl w:ilvl="0">
      <w:start w:val="2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2" w15:restartNumberingAfterBreak="0">
    <w:nsid w:val="2BF3426D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3" w15:restartNumberingAfterBreak="0">
    <w:nsid w:val="52C93FC5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4" w15:restartNumberingAfterBreak="0">
    <w:nsid w:val="5B6F77E4"/>
    <w:multiLevelType w:val="multilevel"/>
    <w:tmpl w:val="697C22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5" w15:restartNumberingAfterBreak="0">
    <w:nsid w:val="715D40BD"/>
    <w:multiLevelType w:val="hybridMultilevel"/>
    <w:tmpl w:val="0C0EF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139170">
    <w:abstractNumId w:val="2"/>
  </w:num>
  <w:num w:numId="2" w16cid:durableId="365519426">
    <w:abstractNumId w:val="4"/>
  </w:num>
  <w:num w:numId="3" w16cid:durableId="497159262">
    <w:abstractNumId w:val="1"/>
  </w:num>
  <w:num w:numId="4" w16cid:durableId="1209221953">
    <w:abstractNumId w:val="3"/>
  </w:num>
  <w:num w:numId="5" w16cid:durableId="986787577">
    <w:abstractNumId w:val="0"/>
  </w:num>
  <w:num w:numId="6" w16cid:durableId="669790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A4"/>
    <w:rsid w:val="00014B12"/>
    <w:rsid w:val="00062528"/>
    <w:rsid w:val="00063517"/>
    <w:rsid w:val="00066106"/>
    <w:rsid w:val="00073813"/>
    <w:rsid w:val="000822FB"/>
    <w:rsid w:val="000850B9"/>
    <w:rsid w:val="000901BC"/>
    <w:rsid w:val="00091033"/>
    <w:rsid w:val="00093F1D"/>
    <w:rsid w:val="000A132E"/>
    <w:rsid w:val="000A5141"/>
    <w:rsid w:val="000D21F4"/>
    <w:rsid w:val="000D6692"/>
    <w:rsid w:val="000E145D"/>
    <w:rsid w:val="000E2AFA"/>
    <w:rsid w:val="000E46F5"/>
    <w:rsid w:val="000F388B"/>
    <w:rsid w:val="00101B82"/>
    <w:rsid w:val="00107B05"/>
    <w:rsid w:val="0011223C"/>
    <w:rsid w:val="00115F46"/>
    <w:rsid w:val="0011650F"/>
    <w:rsid w:val="001178A4"/>
    <w:rsid w:val="00125AB0"/>
    <w:rsid w:val="001260DC"/>
    <w:rsid w:val="00135708"/>
    <w:rsid w:val="00137A97"/>
    <w:rsid w:val="00142940"/>
    <w:rsid w:val="00144AE6"/>
    <w:rsid w:val="00154A97"/>
    <w:rsid w:val="0016601A"/>
    <w:rsid w:val="001737A6"/>
    <w:rsid w:val="00173A81"/>
    <w:rsid w:val="001859E4"/>
    <w:rsid w:val="00190C34"/>
    <w:rsid w:val="00190F6E"/>
    <w:rsid w:val="0019349D"/>
    <w:rsid w:val="001959A8"/>
    <w:rsid w:val="00196FA2"/>
    <w:rsid w:val="001B36E6"/>
    <w:rsid w:val="001C000C"/>
    <w:rsid w:val="001C11EE"/>
    <w:rsid w:val="001C4D2F"/>
    <w:rsid w:val="001C5E13"/>
    <w:rsid w:val="001D7DFA"/>
    <w:rsid w:val="001E3CB8"/>
    <w:rsid w:val="001F2F7B"/>
    <w:rsid w:val="001F63FA"/>
    <w:rsid w:val="00204B73"/>
    <w:rsid w:val="0021007E"/>
    <w:rsid w:val="00211DBE"/>
    <w:rsid w:val="00250E95"/>
    <w:rsid w:val="0025196D"/>
    <w:rsid w:val="00252920"/>
    <w:rsid w:val="00266CD7"/>
    <w:rsid w:val="00271B1D"/>
    <w:rsid w:val="00292697"/>
    <w:rsid w:val="002929CC"/>
    <w:rsid w:val="002A122A"/>
    <w:rsid w:val="002A2424"/>
    <w:rsid w:val="002A451C"/>
    <w:rsid w:val="002B3A8E"/>
    <w:rsid w:val="002C440F"/>
    <w:rsid w:val="002D3B9D"/>
    <w:rsid w:val="00305590"/>
    <w:rsid w:val="003354A2"/>
    <w:rsid w:val="003365B3"/>
    <w:rsid w:val="0034303C"/>
    <w:rsid w:val="00344E98"/>
    <w:rsid w:val="003548F3"/>
    <w:rsid w:val="003557CB"/>
    <w:rsid w:val="00357F11"/>
    <w:rsid w:val="00363ADA"/>
    <w:rsid w:val="00366E7E"/>
    <w:rsid w:val="0037043D"/>
    <w:rsid w:val="00373C2A"/>
    <w:rsid w:val="00376EBC"/>
    <w:rsid w:val="003842CE"/>
    <w:rsid w:val="00385E85"/>
    <w:rsid w:val="003861B4"/>
    <w:rsid w:val="00386985"/>
    <w:rsid w:val="00391CED"/>
    <w:rsid w:val="003920AC"/>
    <w:rsid w:val="00396BBE"/>
    <w:rsid w:val="00397287"/>
    <w:rsid w:val="003A0C77"/>
    <w:rsid w:val="003A758C"/>
    <w:rsid w:val="003B4954"/>
    <w:rsid w:val="003B5665"/>
    <w:rsid w:val="003B7EFA"/>
    <w:rsid w:val="003C6711"/>
    <w:rsid w:val="003C7EFE"/>
    <w:rsid w:val="003D4759"/>
    <w:rsid w:val="003E06BD"/>
    <w:rsid w:val="003E588B"/>
    <w:rsid w:val="003F1E26"/>
    <w:rsid w:val="003F5DE5"/>
    <w:rsid w:val="00402ED2"/>
    <w:rsid w:val="00411E00"/>
    <w:rsid w:val="00415273"/>
    <w:rsid w:val="00416CA5"/>
    <w:rsid w:val="00422DD6"/>
    <w:rsid w:val="00424474"/>
    <w:rsid w:val="00436B28"/>
    <w:rsid w:val="0044564A"/>
    <w:rsid w:val="00446BAC"/>
    <w:rsid w:val="004532F2"/>
    <w:rsid w:val="00461587"/>
    <w:rsid w:val="00463850"/>
    <w:rsid w:val="00466396"/>
    <w:rsid w:val="004742AB"/>
    <w:rsid w:val="004753BE"/>
    <w:rsid w:val="004835A1"/>
    <w:rsid w:val="00483C64"/>
    <w:rsid w:val="00485D21"/>
    <w:rsid w:val="00490687"/>
    <w:rsid w:val="0049676E"/>
    <w:rsid w:val="004A421D"/>
    <w:rsid w:val="004B5508"/>
    <w:rsid w:val="004C0C23"/>
    <w:rsid w:val="004E075F"/>
    <w:rsid w:val="004F4A3A"/>
    <w:rsid w:val="005009A9"/>
    <w:rsid w:val="0050307C"/>
    <w:rsid w:val="005050F8"/>
    <w:rsid w:val="0051254D"/>
    <w:rsid w:val="00523052"/>
    <w:rsid w:val="00524026"/>
    <w:rsid w:val="005440E8"/>
    <w:rsid w:val="00552ED6"/>
    <w:rsid w:val="005571D4"/>
    <w:rsid w:val="00570A94"/>
    <w:rsid w:val="00582D01"/>
    <w:rsid w:val="00585E4A"/>
    <w:rsid w:val="005A1C5A"/>
    <w:rsid w:val="005A4A5D"/>
    <w:rsid w:val="005C1B97"/>
    <w:rsid w:val="005C6F5E"/>
    <w:rsid w:val="005D0070"/>
    <w:rsid w:val="005D2731"/>
    <w:rsid w:val="005D55B1"/>
    <w:rsid w:val="005E3EA7"/>
    <w:rsid w:val="005F05C8"/>
    <w:rsid w:val="00613401"/>
    <w:rsid w:val="006221D5"/>
    <w:rsid w:val="00623789"/>
    <w:rsid w:val="00623944"/>
    <w:rsid w:val="006241AA"/>
    <w:rsid w:val="00626EA4"/>
    <w:rsid w:val="00635A5A"/>
    <w:rsid w:val="00640BD3"/>
    <w:rsid w:val="00643F18"/>
    <w:rsid w:val="0064799C"/>
    <w:rsid w:val="006565A1"/>
    <w:rsid w:val="00660FA5"/>
    <w:rsid w:val="006A0F64"/>
    <w:rsid w:val="006B6B46"/>
    <w:rsid w:val="006B78F6"/>
    <w:rsid w:val="006C05D5"/>
    <w:rsid w:val="006C22AA"/>
    <w:rsid w:val="006D144D"/>
    <w:rsid w:val="006D2A1F"/>
    <w:rsid w:val="006D5DB7"/>
    <w:rsid w:val="006F0C3F"/>
    <w:rsid w:val="006F7353"/>
    <w:rsid w:val="006F7FF2"/>
    <w:rsid w:val="00700DA4"/>
    <w:rsid w:val="00701EEE"/>
    <w:rsid w:val="00702E52"/>
    <w:rsid w:val="00707BE8"/>
    <w:rsid w:val="0071313C"/>
    <w:rsid w:val="00716B91"/>
    <w:rsid w:val="007177CB"/>
    <w:rsid w:val="00736D88"/>
    <w:rsid w:val="00737EDE"/>
    <w:rsid w:val="00747B93"/>
    <w:rsid w:val="00774D03"/>
    <w:rsid w:val="00775CC4"/>
    <w:rsid w:val="0077773A"/>
    <w:rsid w:val="007877AA"/>
    <w:rsid w:val="007923A9"/>
    <w:rsid w:val="007A2070"/>
    <w:rsid w:val="007A3F56"/>
    <w:rsid w:val="007A76F0"/>
    <w:rsid w:val="007A7C14"/>
    <w:rsid w:val="007B272A"/>
    <w:rsid w:val="007B46F0"/>
    <w:rsid w:val="007B5D87"/>
    <w:rsid w:val="007D3F48"/>
    <w:rsid w:val="007D5FBC"/>
    <w:rsid w:val="007D7A97"/>
    <w:rsid w:val="007E09D8"/>
    <w:rsid w:val="007E5AF0"/>
    <w:rsid w:val="007F36F5"/>
    <w:rsid w:val="007F6E5D"/>
    <w:rsid w:val="008145D0"/>
    <w:rsid w:val="00820B48"/>
    <w:rsid w:val="008217DD"/>
    <w:rsid w:val="00824C97"/>
    <w:rsid w:val="00826770"/>
    <w:rsid w:val="008352C9"/>
    <w:rsid w:val="008377E6"/>
    <w:rsid w:val="00840079"/>
    <w:rsid w:val="00853290"/>
    <w:rsid w:val="008553F1"/>
    <w:rsid w:val="0086333B"/>
    <w:rsid w:val="008760EB"/>
    <w:rsid w:val="008778D7"/>
    <w:rsid w:val="00887A91"/>
    <w:rsid w:val="00892A1D"/>
    <w:rsid w:val="008A098A"/>
    <w:rsid w:val="008B28CE"/>
    <w:rsid w:val="008B5C62"/>
    <w:rsid w:val="008C02F7"/>
    <w:rsid w:val="008C2600"/>
    <w:rsid w:val="008C2E18"/>
    <w:rsid w:val="008D0696"/>
    <w:rsid w:val="008D5A7D"/>
    <w:rsid w:val="008E5C25"/>
    <w:rsid w:val="00906F1B"/>
    <w:rsid w:val="009145A2"/>
    <w:rsid w:val="00915F2E"/>
    <w:rsid w:val="00946145"/>
    <w:rsid w:val="00947201"/>
    <w:rsid w:val="00972AD1"/>
    <w:rsid w:val="009765D2"/>
    <w:rsid w:val="00982636"/>
    <w:rsid w:val="00993AEE"/>
    <w:rsid w:val="009A56D3"/>
    <w:rsid w:val="009A5886"/>
    <w:rsid w:val="009A61BD"/>
    <w:rsid w:val="009B19F0"/>
    <w:rsid w:val="009C52C5"/>
    <w:rsid w:val="009C5E29"/>
    <w:rsid w:val="009D4973"/>
    <w:rsid w:val="009D7E1C"/>
    <w:rsid w:val="009E210F"/>
    <w:rsid w:val="009E6531"/>
    <w:rsid w:val="009E6DA5"/>
    <w:rsid w:val="009F554F"/>
    <w:rsid w:val="00A07532"/>
    <w:rsid w:val="00A207C5"/>
    <w:rsid w:val="00A23EB4"/>
    <w:rsid w:val="00A25C72"/>
    <w:rsid w:val="00A47246"/>
    <w:rsid w:val="00A53F02"/>
    <w:rsid w:val="00A625E5"/>
    <w:rsid w:val="00A64054"/>
    <w:rsid w:val="00A643EE"/>
    <w:rsid w:val="00A71480"/>
    <w:rsid w:val="00A73C42"/>
    <w:rsid w:val="00A769E9"/>
    <w:rsid w:val="00A8036E"/>
    <w:rsid w:val="00A806C4"/>
    <w:rsid w:val="00A93907"/>
    <w:rsid w:val="00AA00FE"/>
    <w:rsid w:val="00AA01C4"/>
    <w:rsid w:val="00AA60ED"/>
    <w:rsid w:val="00AB3342"/>
    <w:rsid w:val="00AE0D2F"/>
    <w:rsid w:val="00AE2C8B"/>
    <w:rsid w:val="00AE53A2"/>
    <w:rsid w:val="00AF1399"/>
    <w:rsid w:val="00B0110F"/>
    <w:rsid w:val="00B0313A"/>
    <w:rsid w:val="00B0490D"/>
    <w:rsid w:val="00B076B0"/>
    <w:rsid w:val="00B11AEC"/>
    <w:rsid w:val="00B220C0"/>
    <w:rsid w:val="00B229BB"/>
    <w:rsid w:val="00B245DE"/>
    <w:rsid w:val="00B26FAB"/>
    <w:rsid w:val="00B36C5D"/>
    <w:rsid w:val="00B40439"/>
    <w:rsid w:val="00B40F60"/>
    <w:rsid w:val="00B44A56"/>
    <w:rsid w:val="00B46609"/>
    <w:rsid w:val="00B51E3B"/>
    <w:rsid w:val="00B54B90"/>
    <w:rsid w:val="00B64626"/>
    <w:rsid w:val="00B741CF"/>
    <w:rsid w:val="00B853E2"/>
    <w:rsid w:val="00B95671"/>
    <w:rsid w:val="00B9582E"/>
    <w:rsid w:val="00B9713E"/>
    <w:rsid w:val="00B974CE"/>
    <w:rsid w:val="00BA5455"/>
    <w:rsid w:val="00BA5761"/>
    <w:rsid w:val="00BD1DD3"/>
    <w:rsid w:val="00BD407F"/>
    <w:rsid w:val="00C16474"/>
    <w:rsid w:val="00C267E9"/>
    <w:rsid w:val="00C27876"/>
    <w:rsid w:val="00C40FFE"/>
    <w:rsid w:val="00C47F4A"/>
    <w:rsid w:val="00C53FC7"/>
    <w:rsid w:val="00C56511"/>
    <w:rsid w:val="00C56A42"/>
    <w:rsid w:val="00C577CE"/>
    <w:rsid w:val="00C64E37"/>
    <w:rsid w:val="00C76680"/>
    <w:rsid w:val="00C76AB3"/>
    <w:rsid w:val="00C90699"/>
    <w:rsid w:val="00CA299B"/>
    <w:rsid w:val="00CB1321"/>
    <w:rsid w:val="00CB5AE2"/>
    <w:rsid w:val="00CB6387"/>
    <w:rsid w:val="00CC3142"/>
    <w:rsid w:val="00CC4B74"/>
    <w:rsid w:val="00CD4AED"/>
    <w:rsid w:val="00CD4C64"/>
    <w:rsid w:val="00CE767E"/>
    <w:rsid w:val="00D00F9B"/>
    <w:rsid w:val="00D0295F"/>
    <w:rsid w:val="00D07A8E"/>
    <w:rsid w:val="00D233EB"/>
    <w:rsid w:val="00D32849"/>
    <w:rsid w:val="00D35070"/>
    <w:rsid w:val="00D368BF"/>
    <w:rsid w:val="00D37A6A"/>
    <w:rsid w:val="00D40CFC"/>
    <w:rsid w:val="00D41B59"/>
    <w:rsid w:val="00D51995"/>
    <w:rsid w:val="00D536DD"/>
    <w:rsid w:val="00D61D2D"/>
    <w:rsid w:val="00D675C2"/>
    <w:rsid w:val="00D8273A"/>
    <w:rsid w:val="00D82B43"/>
    <w:rsid w:val="00D921B5"/>
    <w:rsid w:val="00D97D7B"/>
    <w:rsid w:val="00DA07DD"/>
    <w:rsid w:val="00DA425C"/>
    <w:rsid w:val="00DA4631"/>
    <w:rsid w:val="00DA5BDC"/>
    <w:rsid w:val="00DB2D5C"/>
    <w:rsid w:val="00DB31E9"/>
    <w:rsid w:val="00DB3D57"/>
    <w:rsid w:val="00DB5F91"/>
    <w:rsid w:val="00DB6EF6"/>
    <w:rsid w:val="00DC5CCA"/>
    <w:rsid w:val="00DC72BC"/>
    <w:rsid w:val="00DC7AA4"/>
    <w:rsid w:val="00DD2C46"/>
    <w:rsid w:val="00DD6F75"/>
    <w:rsid w:val="00DD7ADF"/>
    <w:rsid w:val="00DF1EC1"/>
    <w:rsid w:val="00E01E82"/>
    <w:rsid w:val="00E07256"/>
    <w:rsid w:val="00E15CC3"/>
    <w:rsid w:val="00E365A5"/>
    <w:rsid w:val="00E41521"/>
    <w:rsid w:val="00E44605"/>
    <w:rsid w:val="00E52F3E"/>
    <w:rsid w:val="00E545E3"/>
    <w:rsid w:val="00E62C91"/>
    <w:rsid w:val="00E63498"/>
    <w:rsid w:val="00E646DA"/>
    <w:rsid w:val="00E64B7F"/>
    <w:rsid w:val="00E81AC0"/>
    <w:rsid w:val="00EA1178"/>
    <w:rsid w:val="00EA465E"/>
    <w:rsid w:val="00EB3895"/>
    <w:rsid w:val="00EC3F3C"/>
    <w:rsid w:val="00ED37FC"/>
    <w:rsid w:val="00ED54AC"/>
    <w:rsid w:val="00EE4118"/>
    <w:rsid w:val="00F03F2D"/>
    <w:rsid w:val="00F06573"/>
    <w:rsid w:val="00F101BF"/>
    <w:rsid w:val="00F11657"/>
    <w:rsid w:val="00F33F00"/>
    <w:rsid w:val="00F40C81"/>
    <w:rsid w:val="00F53290"/>
    <w:rsid w:val="00F872AE"/>
    <w:rsid w:val="00F900B9"/>
    <w:rsid w:val="00F956EE"/>
    <w:rsid w:val="00F95AF3"/>
    <w:rsid w:val="00FA1FBE"/>
    <w:rsid w:val="00FA412F"/>
    <w:rsid w:val="00FA53DB"/>
    <w:rsid w:val="00FA6100"/>
    <w:rsid w:val="00FC503E"/>
    <w:rsid w:val="00FD5D16"/>
    <w:rsid w:val="00FF2277"/>
    <w:rsid w:val="00FF484A"/>
    <w:rsid w:val="00FF6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3B38BF"/>
  <w15:docId w15:val="{DF78AFCE-F95C-4769-B817-B138FE62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2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9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Bullet"/>
    <w:basedOn w:val="a"/>
    <w:rsid w:val="00AA01C4"/>
  </w:style>
  <w:style w:type="paragraph" w:styleId="a5">
    <w:name w:val="List Paragraph"/>
    <w:basedOn w:val="a"/>
    <w:uiPriority w:val="34"/>
    <w:qFormat/>
    <w:rsid w:val="00570A94"/>
    <w:pPr>
      <w:ind w:left="720"/>
      <w:contextualSpacing/>
    </w:pPr>
  </w:style>
  <w:style w:type="character" w:styleId="a6">
    <w:name w:val="Emphasis"/>
    <w:qFormat/>
    <w:rsid w:val="004906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1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5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4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0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55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26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1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6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5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4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4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2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60;&#1086;&#1088;&#1084;&#1099;%20&#1076;&#1083;&#1103;%20&#1089;&#1090;&#1091;&#1076;&#1077;&#1085;&#1090;&#1086;&#1074;%20&#1057;&#1058;&#1055;%202024\02_&#1058;&#1077;&#1093;&#1085;&#1080;&#1095;&#1077;&#1089;&#1082;&#1086;&#1077;%20&#1079;&#1072;&#1076;&#1072;&#1085;&#1080;&#1077;\&#1058;&#1047;%20&#1087;&#1088;&#1086;&#1077;&#1082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1E883-1A3E-471F-A978-2C65AAE9E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проект.dotx</Template>
  <TotalTime>33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AD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Lex69</dc:creator>
  <cp:keywords/>
  <dc:description/>
  <cp:lastModifiedBy>Egor</cp:lastModifiedBy>
  <cp:revision>18</cp:revision>
  <cp:lastPrinted>2026-02-16T08:18:00Z</cp:lastPrinted>
  <dcterms:created xsi:type="dcterms:W3CDTF">2026-05-17T22:45:00Z</dcterms:created>
  <dcterms:modified xsi:type="dcterms:W3CDTF">2026-05-18T15:02:00Z</dcterms:modified>
</cp:coreProperties>
</file>